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E4A084" w14:textId="77777777" w:rsidR="0092522B" w:rsidRDefault="0092522B">
      <w:pPr>
        <w:jc w:val="center"/>
      </w:pPr>
      <w:bookmarkStart w:id="0" w:name="_Toc507148421"/>
      <w:bookmarkStart w:id="1" w:name="_Toc507419476"/>
      <w:bookmarkStart w:id="2" w:name="_Toc507259838"/>
      <w:bookmarkStart w:id="3" w:name="_Toc507324087"/>
      <w:bookmarkStart w:id="4" w:name="_Toc507148467"/>
      <w:bookmarkStart w:id="5" w:name="_Toc507148554"/>
      <w:bookmarkStart w:id="6" w:name="_Toc507148885"/>
    </w:p>
    <w:p w14:paraId="13EEB6B5" w14:textId="77777777" w:rsidR="0092522B" w:rsidRDefault="0092522B">
      <w:pPr>
        <w:jc w:val="center"/>
      </w:pPr>
    </w:p>
    <w:p w14:paraId="47E3ED8F" w14:textId="77777777" w:rsidR="0092522B" w:rsidRDefault="0092522B">
      <w:pPr>
        <w:ind w:right="210"/>
        <w:jc w:val="center"/>
      </w:pPr>
    </w:p>
    <w:p w14:paraId="0E1D5C72" w14:textId="77777777" w:rsidR="0092522B" w:rsidRDefault="0092522B">
      <w:pPr>
        <w:jc w:val="center"/>
      </w:pPr>
    </w:p>
    <w:p w14:paraId="17703E8F" w14:textId="77777777" w:rsidR="0092522B" w:rsidRDefault="0092522B">
      <w:pPr>
        <w:jc w:val="center"/>
        <w:rPr>
          <w:rFonts w:eastAsia="黑体"/>
          <w:b/>
          <w:sz w:val="56"/>
          <w:szCs w:val="44"/>
        </w:rPr>
      </w:pPr>
    </w:p>
    <w:p w14:paraId="481CAFD1" w14:textId="77777777" w:rsidR="0092522B" w:rsidRDefault="00CE3FA3">
      <w:pPr>
        <w:jc w:val="center"/>
        <w:rPr>
          <w:rFonts w:eastAsia="黑体"/>
          <w:b/>
          <w:sz w:val="60"/>
          <w:szCs w:val="60"/>
        </w:rPr>
      </w:pPr>
      <w:r>
        <w:rPr>
          <w:rFonts w:eastAsia="黑体" w:hint="eastAsia"/>
          <w:b/>
          <w:sz w:val="60"/>
          <w:szCs w:val="60"/>
        </w:rPr>
        <w:t>Geomap</w:t>
      </w:r>
      <w:r>
        <w:rPr>
          <w:rFonts w:eastAsia="黑体" w:hint="eastAsia"/>
          <w:b/>
          <w:sz w:val="60"/>
          <w:szCs w:val="60"/>
        </w:rPr>
        <w:t>一张图应用</w:t>
      </w:r>
    </w:p>
    <w:p w14:paraId="0F91C3CA" w14:textId="77777777" w:rsidR="0092522B" w:rsidRDefault="0092522B">
      <w:pPr>
        <w:jc w:val="center"/>
        <w:rPr>
          <w:rFonts w:eastAsia="黑体"/>
          <w:b/>
          <w:sz w:val="72"/>
          <w:szCs w:val="44"/>
        </w:rPr>
      </w:pPr>
    </w:p>
    <w:p w14:paraId="6610CE35" w14:textId="77777777" w:rsidR="0092522B" w:rsidRDefault="00CE3FA3">
      <w:pPr>
        <w:jc w:val="center"/>
        <w:rPr>
          <w:rFonts w:eastAsia="黑体"/>
          <w:b/>
          <w:sz w:val="72"/>
          <w:szCs w:val="44"/>
        </w:rPr>
      </w:pPr>
      <w:r>
        <w:rPr>
          <w:rFonts w:eastAsia="黑体" w:hint="eastAsia"/>
          <w:b/>
          <w:sz w:val="72"/>
          <w:szCs w:val="44"/>
        </w:rPr>
        <w:t>系统安装手册</w:t>
      </w:r>
    </w:p>
    <w:p w14:paraId="2DC3BF71" w14:textId="77777777" w:rsidR="0092522B" w:rsidRDefault="0092522B">
      <w:pPr>
        <w:jc w:val="center"/>
      </w:pPr>
    </w:p>
    <w:p w14:paraId="49941303" w14:textId="77777777" w:rsidR="0092522B" w:rsidRDefault="0092522B">
      <w:pPr>
        <w:jc w:val="center"/>
      </w:pPr>
    </w:p>
    <w:p w14:paraId="50AA466F" w14:textId="77777777" w:rsidR="0092522B" w:rsidRDefault="0092522B">
      <w:pPr>
        <w:jc w:val="center"/>
      </w:pPr>
    </w:p>
    <w:p w14:paraId="2F5D0331" w14:textId="77777777" w:rsidR="0092522B" w:rsidRDefault="0092522B">
      <w:pPr>
        <w:jc w:val="center"/>
      </w:pPr>
    </w:p>
    <w:p w14:paraId="1E5033BD" w14:textId="77777777" w:rsidR="0092522B" w:rsidRDefault="0092522B">
      <w:pPr>
        <w:jc w:val="center"/>
      </w:pPr>
    </w:p>
    <w:p w14:paraId="05DD9156" w14:textId="77777777" w:rsidR="0092522B" w:rsidRDefault="0092522B">
      <w:pPr>
        <w:jc w:val="center"/>
      </w:pPr>
    </w:p>
    <w:p w14:paraId="201D4226" w14:textId="77777777" w:rsidR="0092522B" w:rsidRDefault="0092522B"/>
    <w:p w14:paraId="1D7F5E3C" w14:textId="77777777" w:rsidR="0092522B" w:rsidRDefault="0092522B">
      <w:pPr>
        <w:jc w:val="center"/>
      </w:pPr>
    </w:p>
    <w:p w14:paraId="3A4EE0A4" w14:textId="77777777" w:rsidR="0092522B" w:rsidRDefault="00CE3FA3">
      <w:pPr>
        <w:jc w:val="center"/>
        <w:rPr>
          <w:rFonts w:ascii="Arial" w:eastAsia="黑体" w:hAnsi="Arial" w:cs="Arial"/>
          <w:b/>
          <w:sz w:val="40"/>
          <w:szCs w:val="36"/>
        </w:rPr>
      </w:pPr>
      <w:r>
        <w:rPr>
          <w:rFonts w:ascii="Arial" w:eastAsia="黑体" w:hAnsi="Arial" w:cs="Arial"/>
          <w:b/>
          <w:sz w:val="40"/>
          <w:szCs w:val="36"/>
        </w:rPr>
        <w:t>2018</w:t>
      </w:r>
      <w:r>
        <w:rPr>
          <w:rFonts w:ascii="Arial" w:eastAsia="黑体" w:hAnsi="Arial" w:cs="Arial"/>
          <w:b/>
          <w:sz w:val="40"/>
          <w:szCs w:val="36"/>
        </w:rPr>
        <w:t>年</w:t>
      </w:r>
      <w:r>
        <w:rPr>
          <w:rFonts w:ascii="Arial" w:eastAsia="黑体" w:hAnsi="Arial" w:cs="Arial" w:hint="eastAsia"/>
          <w:b/>
          <w:sz w:val="40"/>
          <w:szCs w:val="36"/>
        </w:rPr>
        <w:t>11</w:t>
      </w:r>
      <w:r>
        <w:rPr>
          <w:rFonts w:ascii="Arial" w:eastAsia="黑体" w:hAnsi="Arial" w:cs="Arial"/>
          <w:b/>
          <w:sz w:val="40"/>
          <w:szCs w:val="36"/>
        </w:rPr>
        <w:t>月</w:t>
      </w:r>
    </w:p>
    <w:p w14:paraId="7F0CB9EF" w14:textId="77777777" w:rsidR="0092522B" w:rsidRDefault="0092522B">
      <w:pPr>
        <w:jc w:val="center"/>
        <w:rPr>
          <w:rFonts w:ascii="Arial" w:eastAsia="黑体" w:hAnsi="Arial" w:cs="Arial"/>
          <w:b/>
          <w:sz w:val="40"/>
          <w:szCs w:val="36"/>
        </w:rPr>
      </w:pPr>
    </w:p>
    <w:p w14:paraId="2645F52B" w14:textId="77777777" w:rsidR="0092522B" w:rsidRDefault="0092522B">
      <w:pPr>
        <w:jc w:val="center"/>
        <w:rPr>
          <w:rFonts w:ascii="Arial" w:eastAsia="黑体" w:hAnsi="Arial" w:cs="Arial"/>
          <w:b/>
          <w:sz w:val="40"/>
          <w:szCs w:val="36"/>
        </w:rPr>
      </w:pPr>
    </w:p>
    <w:p w14:paraId="64DB4976" w14:textId="77777777" w:rsidR="0092522B" w:rsidRDefault="0092522B">
      <w:pPr>
        <w:jc w:val="center"/>
        <w:rPr>
          <w:rFonts w:ascii="Arial" w:eastAsia="黑体" w:hAnsi="Arial" w:cs="Arial"/>
          <w:b/>
          <w:sz w:val="40"/>
          <w:szCs w:val="36"/>
        </w:rPr>
      </w:pPr>
    </w:p>
    <w:p w14:paraId="4B9E21B6" w14:textId="77777777" w:rsidR="0092522B" w:rsidRDefault="00CE3FA3">
      <w:pPr>
        <w:pStyle w:val="a0"/>
        <w:ind w:firstLineChars="894" w:firstLine="3380"/>
        <w:rPr>
          <w:rFonts w:ascii="Heiti SC Light" w:eastAsia="Heiti SC Light" w:hAnsi="Calibri"/>
          <w:b/>
          <w:sz w:val="36"/>
          <w:szCs w:val="36"/>
        </w:rPr>
      </w:pPr>
      <w:r>
        <w:rPr>
          <w:rFonts w:ascii="Heiti SC Light" w:eastAsia="Heiti SC Light" w:hAnsi="Calibri" w:hint="eastAsia"/>
          <w:b/>
          <w:sz w:val="36"/>
          <w:szCs w:val="36"/>
        </w:rPr>
        <w:lastRenderedPageBreak/>
        <w:t>——制定及修订记录——</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25"/>
        <w:gridCol w:w="1475"/>
        <w:gridCol w:w="1405"/>
        <w:gridCol w:w="1405"/>
        <w:gridCol w:w="1406"/>
        <w:gridCol w:w="1406"/>
      </w:tblGrid>
      <w:tr w:rsidR="0092522B" w14:paraId="74FB82B8" w14:textId="77777777">
        <w:trPr>
          <w:jc w:val="center"/>
        </w:trPr>
        <w:tc>
          <w:tcPr>
            <w:tcW w:w="1425" w:type="dxa"/>
            <w:shd w:val="clear" w:color="auto" w:fill="auto"/>
          </w:tcPr>
          <w:p w14:paraId="0C8027E6" w14:textId="77777777" w:rsidR="0092522B" w:rsidRDefault="00CE3FA3">
            <w:pPr>
              <w:jc w:val="center"/>
              <w:rPr>
                <w:rFonts w:asciiTheme="minorEastAsia" w:eastAsiaTheme="minorEastAsia" w:hAnsiTheme="minorEastAsia"/>
                <w:b/>
                <w:sz w:val="24"/>
              </w:rPr>
            </w:pPr>
            <w:r>
              <w:rPr>
                <w:rFonts w:asciiTheme="minorEastAsia" w:eastAsiaTheme="minorEastAsia" w:hAnsiTheme="minorEastAsia" w:hint="eastAsia"/>
                <w:b/>
                <w:sz w:val="24"/>
              </w:rPr>
              <w:t>版本</w:t>
            </w:r>
          </w:p>
        </w:tc>
        <w:tc>
          <w:tcPr>
            <w:tcW w:w="1475" w:type="dxa"/>
            <w:shd w:val="clear" w:color="auto" w:fill="auto"/>
          </w:tcPr>
          <w:p w14:paraId="2B8761CC" w14:textId="77777777" w:rsidR="0092522B" w:rsidRDefault="00CE3FA3">
            <w:pPr>
              <w:jc w:val="center"/>
              <w:rPr>
                <w:rFonts w:asciiTheme="minorEastAsia" w:eastAsiaTheme="minorEastAsia" w:hAnsiTheme="minorEastAsia"/>
                <w:b/>
                <w:sz w:val="24"/>
              </w:rPr>
            </w:pPr>
            <w:r>
              <w:rPr>
                <w:rFonts w:asciiTheme="minorEastAsia" w:eastAsiaTheme="minorEastAsia" w:hAnsiTheme="minorEastAsia" w:hint="eastAsia"/>
                <w:b/>
                <w:sz w:val="24"/>
              </w:rPr>
              <w:t>修订时间</w:t>
            </w:r>
          </w:p>
        </w:tc>
        <w:tc>
          <w:tcPr>
            <w:tcW w:w="1405" w:type="dxa"/>
            <w:shd w:val="clear" w:color="auto" w:fill="auto"/>
          </w:tcPr>
          <w:p w14:paraId="03BF8E47" w14:textId="77777777" w:rsidR="0092522B" w:rsidRDefault="00CE3FA3">
            <w:pPr>
              <w:jc w:val="center"/>
              <w:rPr>
                <w:rFonts w:asciiTheme="minorEastAsia" w:eastAsiaTheme="minorEastAsia" w:hAnsiTheme="minorEastAsia"/>
                <w:b/>
                <w:sz w:val="24"/>
              </w:rPr>
            </w:pPr>
            <w:r>
              <w:rPr>
                <w:rFonts w:asciiTheme="minorEastAsia" w:eastAsiaTheme="minorEastAsia" w:hAnsiTheme="minorEastAsia" w:hint="eastAsia"/>
                <w:b/>
                <w:sz w:val="24"/>
              </w:rPr>
              <w:t>修订人</w:t>
            </w:r>
          </w:p>
        </w:tc>
        <w:tc>
          <w:tcPr>
            <w:tcW w:w="1405" w:type="dxa"/>
            <w:shd w:val="clear" w:color="auto" w:fill="auto"/>
          </w:tcPr>
          <w:p w14:paraId="66C1F1FD" w14:textId="77777777" w:rsidR="0092522B" w:rsidRDefault="00CE3FA3">
            <w:pPr>
              <w:jc w:val="center"/>
              <w:rPr>
                <w:rFonts w:asciiTheme="minorEastAsia" w:eastAsiaTheme="minorEastAsia" w:hAnsiTheme="minorEastAsia"/>
                <w:b/>
                <w:sz w:val="24"/>
              </w:rPr>
            </w:pPr>
            <w:r>
              <w:rPr>
                <w:rFonts w:asciiTheme="minorEastAsia" w:eastAsiaTheme="minorEastAsia" w:hAnsiTheme="minorEastAsia" w:hint="eastAsia"/>
                <w:b/>
                <w:sz w:val="24"/>
              </w:rPr>
              <w:t>修订类型</w:t>
            </w:r>
          </w:p>
        </w:tc>
        <w:tc>
          <w:tcPr>
            <w:tcW w:w="1406" w:type="dxa"/>
            <w:shd w:val="clear" w:color="auto" w:fill="auto"/>
          </w:tcPr>
          <w:p w14:paraId="396D5997" w14:textId="77777777" w:rsidR="0092522B" w:rsidRDefault="00CE3FA3">
            <w:pPr>
              <w:jc w:val="center"/>
              <w:rPr>
                <w:rFonts w:asciiTheme="minorEastAsia" w:eastAsiaTheme="minorEastAsia" w:hAnsiTheme="minorEastAsia"/>
                <w:b/>
                <w:sz w:val="24"/>
              </w:rPr>
            </w:pPr>
            <w:r>
              <w:rPr>
                <w:rFonts w:asciiTheme="minorEastAsia" w:eastAsiaTheme="minorEastAsia" w:hAnsiTheme="minorEastAsia" w:hint="eastAsia"/>
                <w:b/>
                <w:sz w:val="24"/>
              </w:rPr>
              <w:t>修订章节</w:t>
            </w:r>
          </w:p>
        </w:tc>
        <w:tc>
          <w:tcPr>
            <w:tcW w:w="1406" w:type="dxa"/>
            <w:shd w:val="clear" w:color="auto" w:fill="auto"/>
          </w:tcPr>
          <w:p w14:paraId="3312D82A" w14:textId="77777777" w:rsidR="0092522B" w:rsidRDefault="00CE3FA3">
            <w:pPr>
              <w:jc w:val="center"/>
              <w:rPr>
                <w:rFonts w:asciiTheme="minorEastAsia" w:eastAsiaTheme="minorEastAsia" w:hAnsiTheme="minorEastAsia"/>
                <w:b/>
                <w:sz w:val="24"/>
              </w:rPr>
            </w:pPr>
            <w:r>
              <w:rPr>
                <w:rFonts w:asciiTheme="minorEastAsia" w:eastAsiaTheme="minorEastAsia" w:hAnsiTheme="minorEastAsia" w:hint="eastAsia"/>
                <w:b/>
                <w:sz w:val="24"/>
              </w:rPr>
              <w:t>修订内容</w:t>
            </w:r>
          </w:p>
        </w:tc>
      </w:tr>
      <w:tr w:rsidR="0092522B" w14:paraId="076E5FB6" w14:textId="77777777">
        <w:trPr>
          <w:jc w:val="center"/>
        </w:trPr>
        <w:tc>
          <w:tcPr>
            <w:tcW w:w="1425" w:type="dxa"/>
          </w:tcPr>
          <w:p w14:paraId="6FD2C746" w14:textId="77777777" w:rsidR="0092522B" w:rsidRDefault="00CE3FA3">
            <w:pPr>
              <w:jc w:val="center"/>
              <w:rPr>
                <w:rFonts w:asciiTheme="minorEastAsia" w:eastAsiaTheme="minorEastAsia" w:hAnsiTheme="minorEastAsia"/>
                <w:sz w:val="24"/>
              </w:rPr>
            </w:pPr>
            <w:r>
              <w:rPr>
                <w:rFonts w:asciiTheme="minorEastAsia" w:eastAsiaTheme="minorEastAsia" w:hAnsiTheme="minorEastAsia" w:hint="eastAsia"/>
                <w:sz w:val="24"/>
              </w:rPr>
              <w:t>V1.0</w:t>
            </w:r>
          </w:p>
        </w:tc>
        <w:tc>
          <w:tcPr>
            <w:tcW w:w="1475" w:type="dxa"/>
          </w:tcPr>
          <w:p w14:paraId="0433C125" w14:textId="77777777" w:rsidR="0092522B" w:rsidRDefault="00CE3FA3">
            <w:pPr>
              <w:jc w:val="center"/>
              <w:rPr>
                <w:rFonts w:asciiTheme="minorEastAsia" w:eastAsiaTheme="minorEastAsia" w:hAnsiTheme="minorEastAsia"/>
                <w:sz w:val="24"/>
              </w:rPr>
            </w:pPr>
            <w:r>
              <w:rPr>
                <w:rFonts w:asciiTheme="minorEastAsia" w:eastAsiaTheme="minorEastAsia" w:hAnsiTheme="minorEastAsia" w:hint="eastAsia"/>
                <w:sz w:val="24"/>
              </w:rPr>
              <w:t>2018.11.22</w:t>
            </w:r>
          </w:p>
        </w:tc>
        <w:tc>
          <w:tcPr>
            <w:tcW w:w="1405" w:type="dxa"/>
          </w:tcPr>
          <w:p w14:paraId="50854D88" w14:textId="77777777" w:rsidR="0092522B" w:rsidRDefault="00CE3FA3">
            <w:pPr>
              <w:jc w:val="center"/>
              <w:rPr>
                <w:rFonts w:asciiTheme="minorEastAsia" w:eastAsiaTheme="minorEastAsia" w:hAnsiTheme="minorEastAsia"/>
                <w:sz w:val="24"/>
              </w:rPr>
            </w:pPr>
            <w:r>
              <w:rPr>
                <w:rFonts w:asciiTheme="minorEastAsia" w:eastAsiaTheme="minorEastAsia" w:hAnsiTheme="minorEastAsia" w:hint="eastAsia"/>
                <w:sz w:val="24"/>
              </w:rPr>
              <w:t>章铭芳</w:t>
            </w:r>
          </w:p>
        </w:tc>
        <w:tc>
          <w:tcPr>
            <w:tcW w:w="1405" w:type="dxa"/>
          </w:tcPr>
          <w:p w14:paraId="24FC30E0" w14:textId="77777777" w:rsidR="0092522B" w:rsidRDefault="00CE3FA3">
            <w:pPr>
              <w:jc w:val="center"/>
              <w:rPr>
                <w:rFonts w:asciiTheme="minorEastAsia" w:eastAsiaTheme="minorEastAsia" w:hAnsiTheme="minorEastAsia"/>
                <w:sz w:val="24"/>
              </w:rPr>
            </w:pPr>
            <w:r>
              <w:rPr>
                <w:rFonts w:asciiTheme="minorEastAsia" w:eastAsiaTheme="minorEastAsia" w:hAnsiTheme="minorEastAsia" w:hint="eastAsia"/>
                <w:sz w:val="24"/>
              </w:rPr>
              <w:t>A</w:t>
            </w:r>
          </w:p>
        </w:tc>
        <w:tc>
          <w:tcPr>
            <w:tcW w:w="1406" w:type="dxa"/>
          </w:tcPr>
          <w:p w14:paraId="79EBCC60" w14:textId="77777777" w:rsidR="0092522B" w:rsidRDefault="00CE3FA3">
            <w:pPr>
              <w:jc w:val="center"/>
              <w:rPr>
                <w:rFonts w:asciiTheme="minorEastAsia" w:eastAsiaTheme="minorEastAsia" w:hAnsiTheme="minorEastAsia"/>
                <w:sz w:val="24"/>
              </w:rPr>
            </w:pPr>
            <w:r>
              <w:rPr>
                <w:rFonts w:asciiTheme="minorEastAsia" w:eastAsiaTheme="minorEastAsia" w:hAnsiTheme="minorEastAsia" w:hint="eastAsia"/>
                <w:sz w:val="24"/>
              </w:rPr>
              <w:t>全部</w:t>
            </w:r>
          </w:p>
        </w:tc>
        <w:tc>
          <w:tcPr>
            <w:tcW w:w="1406" w:type="dxa"/>
          </w:tcPr>
          <w:p w14:paraId="660C7842" w14:textId="77777777" w:rsidR="0092522B" w:rsidRDefault="0092522B">
            <w:pPr>
              <w:jc w:val="center"/>
              <w:rPr>
                <w:rFonts w:asciiTheme="minorEastAsia" w:eastAsiaTheme="minorEastAsia" w:hAnsiTheme="minorEastAsia"/>
                <w:sz w:val="24"/>
              </w:rPr>
            </w:pPr>
          </w:p>
        </w:tc>
      </w:tr>
      <w:tr w:rsidR="0092522B" w14:paraId="180DE07A" w14:textId="77777777">
        <w:trPr>
          <w:jc w:val="center"/>
        </w:trPr>
        <w:tc>
          <w:tcPr>
            <w:tcW w:w="1425" w:type="dxa"/>
          </w:tcPr>
          <w:p w14:paraId="305A7387" w14:textId="77777777" w:rsidR="0092522B" w:rsidRDefault="0092522B">
            <w:pPr>
              <w:jc w:val="center"/>
              <w:rPr>
                <w:rFonts w:asciiTheme="minorEastAsia" w:eastAsiaTheme="minorEastAsia" w:hAnsiTheme="minorEastAsia"/>
                <w:sz w:val="24"/>
              </w:rPr>
            </w:pPr>
          </w:p>
        </w:tc>
        <w:tc>
          <w:tcPr>
            <w:tcW w:w="1475" w:type="dxa"/>
          </w:tcPr>
          <w:p w14:paraId="190ED48B" w14:textId="77777777" w:rsidR="0092522B" w:rsidRDefault="0092522B">
            <w:pPr>
              <w:jc w:val="center"/>
              <w:rPr>
                <w:rFonts w:asciiTheme="minorEastAsia" w:eastAsiaTheme="minorEastAsia" w:hAnsiTheme="minorEastAsia"/>
                <w:sz w:val="24"/>
              </w:rPr>
            </w:pPr>
          </w:p>
        </w:tc>
        <w:tc>
          <w:tcPr>
            <w:tcW w:w="1405" w:type="dxa"/>
          </w:tcPr>
          <w:p w14:paraId="68FC8B72" w14:textId="77777777" w:rsidR="0092522B" w:rsidRDefault="0092522B">
            <w:pPr>
              <w:jc w:val="center"/>
              <w:rPr>
                <w:rFonts w:asciiTheme="minorEastAsia" w:eastAsiaTheme="minorEastAsia" w:hAnsiTheme="minorEastAsia"/>
                <w:sz w:val="24"/>
              </w:rPr>
            </w:pPr>
          </w:p>
        </w:tc>
        <w:tc>
          <w:tcPr>
            <w:tcW w:w="1405" w:type="dxa"/>
          </w:tcPr>
          <w:p w14:paraId="3B7E8209" w14:textId="77777777" w:rsidR="0092522B" w:rsidRDefault="0092522B">
            <w:pPr>
              <w:jc w:val="center"/>
              <w:rPr>
                <w:rFonts w:asciiTheme="minorEastAsia" w:eastAsiaTheme="minorEastAsia" w:hAnsiTheme="minorEastAsia"/>
                <w:sz w:val="24"/>
              </w:rPr>
            </w:pPr>
          </w:p>
        </w:tc>
        <w:tc>
          <w:tcPr>
            <w:tcW w:w="1406" w:type="dxa"/>
          </w:tcPr>
          <w:p w14:paraId="7F4F6324" w14:textId="77777777" w:rsidR="0092522B" w:rsidRDefault="0092522B">
            <w:pPr>
              <w:jc w:val="center"/>
              <w:rPr>
                <w:rFonts w:asciiTheme="minorEastAsia" w:eastAsiaTheme="minorEastAsia" w:hAnsiTheme="minorEastAsia"/>
                <w:sz w:val="24"/>
              </w:rPr>
            </w:pPr>
          </w:p>
        </w:tc>
        <w:tc>
          <w:tcPr>
            <w:tcW w:w="1406" w:type="dxa"/>
          </w:tcPr>
          <w:p w14:paraId="239B4E0C" w14:textId="77777777" w:rsidR="0092522B" w:rsidRDefault="0092522B">
            <w:pPr>
              <w:jc w:val="center"/>
              <w:rPr>
                <w:rFonts w:asciiTheme="minorEastAsia" w:eastAsiaTheme="minorEastAsia" w:hAnsiTheme="minorEastAsia"/>
                <w:sz w:val="24"/>
              </w:rPr>
            </w:pPr>
          </w:p>
        </w:tc>
      </w:tr>
      <w:tr w:rsidR="0092522B" w14:paraId="6BC1AD0A" w14:textId="77777777">
        <w:trPr>
          <w:jc w:val="center"/>
        </w:trPr>
        <w:tc>
          <w:tcPr>
            <w:tcW w:w="1425" w:type="dxa"/>
          </w:tcPr>
          <w:p w14:paraId="6769720C" w14:textId="77777777" w:rsidR="0092522B" w:rsidRDefault="0092522B">
            <w:pPr>
              <w:jc w:val="center"/>
              <w:rPr>
                <w:rFonts w:asciiTheme="minorEastAsia" w:eastAsiaTheme="minorEastAsia" w:hAnsiTheme="minorEastAsia"/>
                <w:sz w:val="24"/>
              </w:rPr>
            </w:pPr>
          </w:p>
        </w:tc>
        <w:tc>
          <w:tcPr>
            <w:tcW w:w="1475" w:type="dxa"/>
          </w:tcPr>
          <w:p w14:paraId="53492C5F" w14:textId="77777777" w:rsidR="0092522B" w:rsidRDefault="0092522B">
            <w:pPr>
              <w:jc w:val="center"/>
              <w:rPr>
                <w:rFonts w:asciiTheme="minorEastAsia" w:eastAsiaTheme="minorEastAsia" w:hAnsiTheme="minorEastAsia"/>
                <w:sz w:val="24"/>
              </w:rPr>
            </w:pPr>
          </w:p>
        </w:tc>
        <w:tc>
          <w:tcPr>
            <w:tcW w:w="1405" w:type="dxa"/>
          </w:tcPr>
          <w:p w14:paraId="39381593" w14:textId="77777777" w:rsidR="0092522B" w:rsidRDefault="0092522B">
            <w:pPr>
              <w:jc w:val="center"/>
              <w:rPr>
                <w:rFonts w:asciiTheme="minorEastAsia" w:eastAsiaTheme="minorEastAsia" w:hAnsiTheme="minorEastAsia"/>
                <w:sz w:val="24"/>
              </w:rPr>
            </w:pPr>
          </w:p>
        </w:tc>
        <w:tc>
          <w:tcPr>
            <w:tcW w:w="1405" w:type="dxa"/>
          </w:tcPr>
          <w:p w14:paraId="37A072CF" w14:textId="77777777" w:rsidR="0092522B" w:rsidRDefault="0092522B">
            <w:pPr>
              <w:jc w:val="center"/>
              <w:rPr>
                <w:rFonts w:asciiTheme="minorEastAsia" w:eastAsiaTheme="minorEastAsia" w:hAnsiTheme="minorEastAsia"/>
                <w:sz w:val="24"/>
              </w:rPr>
            </w:pPr>
          </w:p>
        </w:tc>
        <w:tc>
          <w:tcPr>
            <w:tcW w:w="1406" w:type="dxa"/>
          </w:tcPr>
          <w:p w14:paraId="216130D7" w14:textId="77777777" w:rsidR="0092522B" w:rsidRDefault="0092522B">
            <w:pPr>
              <w:jc w:val="center"/>
              <w:rPr>
                <w:rFonts w:asciiTheme="minorEastAsia" w:eastAsiaTheme="minorEastAsia" w:hAnsiTheme="minorEastAsia"/>
                <w:sz w:val="24"/>
              </w:rPr>
            </w:pPr>
          </w:p>
        </w:tc>
        <w:tc>
          <w:tcPr>
            <w:tcW w:w="1406" w:type="dxa"/>
            <w:shd w:val="clear" w:color="auto" w:fill="auto"/>
          </w:tcPr>
          <w:p w14:paraId="289B6014" w14:textId="77777777" w:rsidR="0092522B" w:rsidRDefault="0092522B">
            <w:pPr>
              <w:spacing w:line="320" w:lineRule="exact"/>
              <w:jc w:val="left"/>
              <w:rPr>
                <w:rFonts w:asciiTheme="minorEastAsia" w:eastAsiaTheme="minorEastAsia" w:hAnsiTheme="minorEastAsia"/>
                <w:sz w:val="18"/>
                <w:szCs w:val="18"/>
              </w:rPr>
            </w:pPr>
          </w:p>
        </w:tc>
      </w:tr>
      <w:tr w:rsidR="0092522B" w14:paraId="453F38D0" w14:textId="77777777">
        <w:trPr>
          <w:jc w:val="center"/>
        </w:trPr>
        <w:tc>
          <w:tcPr>
            <w:tcW w:w="1425" w:type="dxa"/>
          </w:tcPr>
          <w:p w14:paraId="0018474E" w14:textId="77777777" w:rsidR="0092522B" w:rsidRDefault="0092522B">
            <w:pPr>
              <w:jc w:val="center"/>
              <w:rPr>
                <w:rFonts w:asciiTheme="minorEastAsia" w:eastAsiaTheme="minorEastAsia" w:hAnsiTheme="minorEastAsia"/>
                <w:sz w:val="24"/>
              </w:rPr>
            </w:pPr>
          </w:p>
        </w:tc>
        <w:tc>
          <w:tcPr>
            <w:tcW w:w="1475" w:type="dxa"/>
          </w:tcPr>
          <w:p w14:paraId="3E7439C0" w14:textId="77777777" w:rsidR="0092522B" w:rsidRDefault="0092522B">
            <w:pPr>
              <w:jc w:val="center"/>
              <w:rPr>
                <w:rFonts w:asciiTheme="minorEastAsia" w:eastAsiaTheme="minorEastAsia" w:hAnsiTheme="minorEastAsia"/>
                <w:sz w:val="24"/>
              </w:rPr>
            </w:pPr>
          </w:p>
        </w:tc>
        <w:tc>
          <w:tcPr>
            <w:tcW w:w="1405" w:type="dxa"/>
          </w:tcPr>
          <w:p w14:paraId="0BD8605C" w14:textId="77777777" w:rsidR="0092522B" w:rsidRDefault="0092522B">
            <w:pPr>
              <w:jc w:val="center"/>
              <w:rPr>
                <w:rFonts w:asciiTheme="minorEastAsia" w:eastAsiaTheme="minorEastAsia" w:hAnsiTheme="minorEastAsia"/>
                <w:sz w:val="24"/>
              </w:rPr>
            </w:pPr>
          </w:p>
        </w:tc>
        <w:tc>
          <w:tcPr>
            <w:tcW w:w="1405" w:type="dxa"/>
          </w:tcPr>
          <w:p w14:paraId="06F54FDD" w14:textId="77777777" w:rsidR="0092522B" w:rsidRDefault="0092522B">
            <w:pPr>
              <w:jc w:val="center"/>
              <w:rPr>
                <w:rFonts w:asciiTheme="minorEastAsia" w:eastAsiaTheme="minorEastAsia" w:hAnsiTheme="minorEastAsia"/>
                <w:sz w:val="24"/>
              </w:rPr>
            </w:pPr>
          </w:p>
        </w:tc>
        <w:tc>
          <w:tcPr>
            <w:tcW w:w="1406" w:type="dxa"/>
          </w:tcPr>
          <w:p w14:paraId="0C058BBC" w14:textId="77777777" w:rsidR="0092522B" w:rsidRDefault="0092522B">
            <w:pPr>
              <w:jc w:val="center"/>
              <w:rPr>
                <w:rFonts w:asciiTheme="minorEastAsia" w:eastAsiaTheme="minorEastAsia" w:hAnsiTheme="minorEastAsia"/>
                <w:sz w:val="24"/>
              </w:rPr>
            </w:pPr>
          </w:p>
        </w:tc>
        <w:tc>
          <w:tcPr>
            <w:tcW w:w="1406" w:type="dxa"/>
          </w:tcPr>
          <w:p w14:paraId="4BCE527C" w14:textId="77777777" w:rsidR="0092522B" w:rsidRDefault="0092522B">
            <w:pPr>
              <w:jc w:val="center"/>
              <w:rPr>
                <w:rFonts w:asciiTheme="minorEastAsia" w:eastAsiaTheme="minorEastAsia" w:hAnsiTheme="minorEastAsia"/>
                <w:sz w:val="24"/>
              </w:rPr>
            </w:pPr>
          </w:p>
        </w:tc>
      </w:tr>
      <w:tr w:rsidR="0092522B" w14:paraId="0C1E381B" w14:textId="77777777">
        <w:trPr>
          <w:jc w:val="center"/>
        </w:trPr>
        <w:tc>
          <w:tcPr>
            <w:tcW w:w="1425" w:type="dxa"/>
          </w:tcPr>
          <w:p w14:paraId="25734E45" w14:textId="77777777" w:rsidR="0092522B" w:rsidRDefault="0092522B">
            <w:pPr>
              <w:jc w:val="center"/>
              <w:rPr>
                <w:rFonts w:asciiTheme="minorEastAsia" w:eastAsiaTheme="minorEastAsia" w:hAnsiTheme="minorEastAsia"/>
                <w:sz w:val="24"/>
              </w:rPr>
            </w:pPr>
          </w:p>
        </w:tc>
        <w:tc>
          <w:tcPr>
            <w:tcW w:w="1475" w:type="dxa"/>
          </w:tcPr>
          <w:p w14:paraId="538E6436" w14:textId="77777777" w:rsidR="0092522B" w:rsidRDefault="0092522B">
            <w:pPr>
              <w:jc w:val="center"/>
              <w:rPr>
                <w:rFonts w:asciiTheme="minorEastAsia" w:eastAsiaTheme="minorEastAsia" w:hAnsiTheme="minorEastAsia"/>
                <w:sz w:val="24"/>
              </w:rPr>
            </w:pPr>
          </w:p>
        </w:tc>
        <w:tc>
          <w:tcPr>
            <w:tcW w:w="1405" w:type="dxa"/>
          </w:tcPr>
          <w:p w14:paraId="18A75FD5" w14:textId="77777777" w:rsidR="0092522B" w:rsidRDefault="0092522B">
            <w:pPr>
              <w:jc w:val="center"/>
              <w:rPr>
                <w:rFonts w:asciiTheme="minorEastAsia" w:eastAsiaTheme="minorEastAsia" w:hAnsiTheme="minorEastAsia"/>
                <w:sz w:val="24"/>
              </w:rPr>
            </w:pPr>
          </w:p>
        </w:tc>
        <w:tc>
          <w:tcPr>
            <w:tcW w:w="1405" w:type="dxa"/>
          </w:tcPr>
          <w:p w14:paraId="68143DA7" w14:textId="77777777" w:rsidR="0092522B" w:rsidRDefault="0092522B">
            <w:pPr>
              <w:jc w:val="center"/>
              <w:rPr>
                <w:rFonts w:asciiTheme="minorEastAsia" w:eastAsiaTheme="minorEastAsia" w:hAnsiTheme="minorEastAsia"/>
                <w:sz w:val="24"/>
              </w:rPr>
            </w:pPr>
          </w:p>
        </w:tc>
        <w:tc>
          <w:tcPr>
            <w:tcW w:w="1406" w:type="dxa"/>
          </w:tcPr>
          <w:p w14:paraId="6B8E1040" w14:textId="77777777" w:rsidR="0092522B" w:rsidRDefault="0092522B">
            <w:pPr>
              <w:jc w:val="center"/>
              <w:rPr>
                <w:rFonts w:asciiTheme="minorEastAsia" w:eastAsiaTheme="minorEastAsia" w:hAnsiTheme="minorEastAsia"/>
                <w:sz w:val="24"/>
              </w:rPr>
            </w:pPr>
          </w:p>
        </w:tc>
        <w:tc>
          <w:tcPr>
            <w:tcW w:w="1406" w:type="dxa"/>
          </w:tcPr>
          <w:p w14:paraId="44124642" w14:textId="77777777" w:rsidR="0092522B" w:rsidRDefault="0092522B">
            <w:pPr>
              <w:jc w:val="center"/>
              <w:rPr>
                <w:rFonts w:asciiTheme="minorEastAsia" w:eastAsiaTheme="minorEastAsia" w:hAnsiTheme="minorEastAsia"/>
                <w:sz w:val="24"/>
              </w:rPr>
            </w:pPr>
          </w:p>
        </w:tc>
      </w:tr>
      <w:tr w:rsidR="0092522B" w14:paraId="261AE34F" w14:textId="77777777">
        <w:trPr>
          <w:jc w:val="center"/>
        </w:trPr>
        <w:tc>
          <w:tcPr>
            <w:tcW w:w="1425" w:type="dxa"/>
          </w:tcPr>
          <w:p w14:paraId="7E5B2D62" w14:textId="77777777" w:rsidR="0092522B" w:rsidRDefault="0092522B">
            <w:pPr>
              <w:jc w:val="center"/>
              <w:rPr>
                <w:rFonts w:asciiTheme="minorEastAsia" w:eastAsiaTheme="minorEastAsia" w:hAnsiTheme="minorEastAsia"/>
                <w:sz w:val="24"/>
              </w:rPr>
            </w:pPr>
          </w:p>
        </w:tc>
        <w:tc>
          <w:tcPr>
            <w:tcW w:w="1475" w:type="dxa"/>
          </w:tcPr>
          <w:p w14:paraId="0AE9170B" w14:textId="77777777" w:rsidR="0092522B" w:rsidRDefault="0092522B">
            <w:pPr>
              <w:jc w:val="center"/>
              <w:rPr>
                <w:rFonts w:asciiTheme="minorEastAsia" w:eastAsiaTheme="minorEastAsia" w:hAnsiTheme="minorEastAsia"/>
                <w:sz w:val="24"/>
              </w:rPr>
            </w:pPr>
          </w:p>
        </w:tc>
        <w:tc>
          <w:tcPr>
            <w:tcW w:w="1405" w:type="dxa"/>
          </w:tcPr>
          <w:p w14:paraId="2B25C003" w14:textId="77777777" w:rsidR="0092522B" w:rsidRDefault="0092522B">
            <w:pPr>
              <w:jc w:val="center"/>
              <w:rPr>
                <w:rFonts w:asciiTheme="minorEastAsia" w:eastAsiaTheme="minorEastAsia" w:hAnsiTheme="minorEastAsia"/>
                <w:sz w:val="24"/>
              </w:rPr>
            </w:pPr>
          </w:p>
        </w:tc>
        <w:tc>
          <w:tcPr>
            <w:tcW w:w="1405" w:type="dxa"/>
          </w:tcPr>
          <w:p w14:paraId="624403B6" w14:textId="77777777" w:rsidR="0092522B" w:rsidRDefault="0092522B">
            <w:pPr>
              <w:jc w:val="center"/>
              <w:rPr>
                <w:rFonts w:asciiTheme="minorEastAsia" w:eastAsiaTheme="minorEastAsia" w:hAnsiTheme="minorEastAsia"/>
                <w:sz w:val="24"/>
              </w:rPr>
            </w:pPr>
          </w:p>
        </w:tc>
        <w:tc>
          <w:tcPr>
            <w:tcW w:w="1406" w:type="dxa"/>
          </w:tcPr>
          <w:p w14:paraId="664F480A" w14:textId="77777777" w:rsidR="0092522B" w:rsidRDefault="0092522B">
            <w:pPr>
              <w:jc w:val="center"/>
              <w:rPr>
                <w:rFonts w:asciiTheme="minorEastAsia" w:eastAsiaTheme="minorEastAsia" w:hAnsiTheme="minorEastAsia"/>
                <w:sz w:val="24"/>
              </w:rPr>
            </w:pPr>
          </w:p>
        </w:tc>
        <w:tc>
          <w:tcPr>
            <w:tcW w:w="1406" w:type="dxa"/>
          </w:tcPr>
          <w:p w14:paraId="0A8B8931" w14:textId="77777777" w:rsidR="0092522B" w:rsidRDefault="0092522B">
            <w:pPr>
              <w:jc w:val="center"/>
              <w:rPr>
                <w:rFonts w:asciiTheme="minorEastAsia" w:eastAsiaTheme="minorEastAsia" w:hAnsiTheme="minorEastAsia"/>
                <w:sz w:val="24"/>
              </w:rPr>
            </w:pPr>
          </w:p>
        </w:tc>
      </w:tr>
    </w:tbl>
    <w:p w14:paraId="708F249D" w14:textId="77777777" w:rsidR="0092522B" w:rsidRDefault="00CE3FA3">
      <w:r>
        <w:rPr>
          <w:rFonts w:hint="eastAsia"/>
        </w:rPr>
        <w:t xml:space="preserve">* </w:t>
      </w:r>
      <w:r>
        <w:rPr>
          <w:rFonts w:hint="eastAsia"/>
        </w:rPr>
        <w:t>修订类型分为</w:t>
      </w:r>
      <w:r>
        <w:rPr>
          <w:rFonts w:hint="eastAsia"/>
        </w:rPr>
        <w:t xml:space="preserve">A - ADDED M - MODIFIED D </w:t>
      </w:r>
      <w:r>
        <w:rPr>
          <w:rFonts w:hint="eastAsia"/>
        </w:rPr>
        <w:t>–</w:t>
      </w:r>
      <w:r>
        <w:rPr>
          <w:rFonts w:hint="eastAsia"/>
        </w:rPr>
        <w:t xml:space="preserve"> DELETED </w:t>
      </w:r>
    </w:p>
    <w:p w14:paraId="3E7C8FD9" w14:textId="77777777" w:rsidR="0092522B" w:rsidRDefault="00CE3FA3">
      <w:pPr>
        <w:jc w:val="left"/>
      </w:pPr>
      <w:r>
        <w:rPr>
          <w:rFonts w:hint="eastAsia"/>
        </w:rPr>
        <w:t>注：对该文件内容增加、删除或修改均需填写此记录，详细记载变更信息，以保证其可追溯性。</w:t>
      </w:r>
    </w:p>
    <w:p w14:paraId="4BA75890" w14:textId="77777777" w:rsidR="0092522B" w:rsidRDefault="0092522B">
      <w:pPr>
        <w:jc w:val="center"/>
        <w:rPr>
          <w:rFonts w:ascii="Arial" w:eastAsia="黑体" w:hAnsi="Arial" w:cs="Arial"/>
          <w:b/>
          <w:sz w:val="40"/>
          <w:szCs w:val="36"/>
        </w:rPr>
      </w:pPr>
    </w:p>
    <w:p w14:paraId="6DFD7941" w14:textId="77777777" w:rsidR="0092522B" w:rsidRDefault="0092522B">
      <w:pPr>
        <w:jc w:val="center"/>
        <w:rPr>
          <w:rFonts w:ascii="Arial" w:eastAsia="黑体" w:hAnsi="Arial" w:cs="Arial"/>
          <w:b/>
          <w:sz w:val="40"/>
          <w:szCs w:val="36"/>
        </w:rPr>
      </w:pPr>
    </w:p>
    <w:p w14:paraId="3021B6DD" w14:textId="77777777" w:rsidR="0092522B" w:rsidRDefault="0092522B">
      <w:pPr>
        <w:jc w:val="center"/>
        <w:rPr>
          <w:rFonts w:ascii="Arial" w:eastAsia="黑体" w:hAnsi="Arial" w:cs="Arial"/>
          <w:b/>
          <w:sz w:val="40"/>
          <w:szCs w:val="36"/>
        </w:rPr>
      </w:pPr>
    </w:p>
    <w:p w14:paraId="187106B1" w14:textId="77777777" w:rsidR="0092522B" w:rsidRDefault="0092522B">
      <w:pPr>
        <w:jc w:val="center"/>
        <w:rPr>
          <w:rFonts w:ascii="Arial" w:eastAsia="黑体" w:hAnsi="Arial" w:cs="Arial"/>
          <w:b/>
          <w:sz w:val="40"/>
          <w:szCs w:val="36"/>
        </w:rPr>
      </w:pPr>
    </w:p>
    <w:p w14:paraId="431A75F0" w14:textId="77777777" w:rsidR="0092522B" w:rsidRDefault="0092522B">
      <w:pPr>
        <w:jc w:val="center"/>
        <w:rPr>
          <w:rFonts w:ascii="Arial" w:eastAsia="黑体" w:hAnsi="Arial" w:cs="Arial"/>
          <w:b/>
          <w:sz w:val="40"/>
          <w:szCs w:val="36"/>
        </w:rPr>
      </w:pPr>
    </w:p>
    <w:p w14:paraId="692B5685" w14:textId="77777777" w:rsidR="0092522B" w:rsidRDefault="0092522B">
      <w:pPr>
        <w:jc w:val="center"/>
        <w:rPr>
          <w:rFonts w:ascii="Arial" w:eastAsia="黑体" w:hAnsi="Arial" w:cs="Arial"/>
          <w:b/>
          <w:sz w:val="40"/>
          <w:szCs w:val="36"/>
        </w:rPr>
      </w:pPr>
    </w:p>
    <w:p w14:paraId="3EA32075" w14:textId="77777777" w:rsidR="0092522B" w:rsidRDefault="0092522B">
      <w:pPr>
        <w:jc w:val="center"/>
        <w:rPr>
          <w:rFonts w:ascii="Arial" w:eastAsia="黑体" w:hAnsi="Arial" w:cs="Arial"/>
          <w:b/>
          <w:sz w:val="40"/>
          <w:szCs w:val="36"/>
        </w:rPr>
      </w:pPr>
    </w:p>
    <w:p w14:paraId="1320F0D0" w14:textId="77777777" w:rsidR="0092522B" w:rsidRDefault="0092522B">
      <w:pPr>
        <w:jc w:val="center"/>
        <w:rPr>
          <w:rFonts w:ascii="Arial" w:eastAsia="黑体" w:hAnsi="Arial" w:cs="Arial"/>
          <w:b/>
          <w:sz w:val="40"/>
          <w:szCs w:val="36"/>
        </w:rPr>
      </w:pPr>
    </w:p>
    <w:p w14:paraId="71C319E6" w14:textId="77777777" w:rsidR="0092522B" w:rsidRDefault="0092522B">
      <w:pPr>
        <w:jc w:val="center"/>
        <w:rPr>
          <w:rFonts w:ascii="Arial" w:eastAsia="黑体" w:hAnsi="Arial" w:cs="Arial"/>
          <w:b/>
          <w:sz w:val="40"/>
          <w:szCs w:val="36"/>
        </w:rPr>
      </w:pPr>
    </w:p>
    <w:p w14:paraId="64C5918D" w14:textId="77777777" w:rsidR="0092522B" w:rsidRDefault="0092522B">
      <w:pPr>
        <w:jc w:val="center"/>
        <w:rPr>
          <w:rFonts w:ascii="Arial" w:eastAsia="黑体" w:hAnsi="Arial" w:cs="Arial"/>
          <w:b/>
          <w:sz w:val="40"/>
          <w:szCs w:val="36"/>
        </w:rPr>
      </w:pPr>
    </w:p>
    <w:p w14:paraId="0A6DB7F3" w14:textId="77777777" w:rsidR="0092522B" w:rsidRDefault="0092522B">
      <w:pPr>
        <w:jc w:val="center"/>
        <w:rPr>
          <w:rFonts w:ascii="Arial" w:eastAsia="黑体" w:hAnsi="Arial" w:cs="Arial"/>
          <w:b/>
          <w:sz w:val="40"/>
          <w:szCs w:val="36"/>
        </w:rPr>
      </w:pPr>
    </w:p>
    <w:p w14:paraId="2E36A412" w14:textId="77777777" w:rsidR="0092522B" w:rsidRDefault="0092522B">
      <w:pPr>
        <w:jc w:val="center"/>
        <w:rPr>
          <w:rFonts w:ascii="Arial" w:eastAsia="黑体" w:hAnsi="Arial" w:cs="Arial"/>
          <w:b/>
          <w:sz w:val="40"/>
          <w:szCs w:val="36"/>
        </w:rPr>
      </w:pPr>
    </w:p>
    <w:bookmarkEnd w:id="6" w:displacedByCustomXml="next"/>
    <w:bookmarkEnd w:id="5" w:displacedByCustomXml="next"/>
    <w:bookmarkEnd w:id="4" w:displacedByCustomXml="next"/>
    <w:bookmarkEnd w:id="3" w:displacedByCustomXml="next"/>
    <w:bookmarkEnd w:id="2" w:displacedByCustomXml="next"/>
    <w:bookmarkEnd w:id="1" w:displacedByCustomXml="next"/>
    <w:bookmarkEnd w:id="0" w:displacedByCustomXml="next"/>
    <w:sdt>
      <w:sdtPr>
        <w:rPr>
          <w:rFonts w:ascii="Times New Roman" w:eastAsia="仿宋_GB2312" w:hAnsi="Times New Roman" w:cs="Times New Roman"/>
          <w:color w:val="auto"/>
          <w:kern w:val="2"/>
          <w:sz w:val="28"/>
          <w:szCs w:val="24"/>
          <w:lang w:val="zh-CN"/>
        </w:rPr>
        <w:id w:val="1176776289"/>
      </w:sdtPr>
      <w:sdtEndPr>
        <w:rPr>
          <w:rFonts w:asciiTheme="minorEastAsia" w:eastAsiaTheme="minorEastAsia" w:hAnsiTheme="minorEastAsia"/>
          <w:b/>
          <w:bCs/>
          <w:sz w:val="24"/>
        </w:rPr>
      </w:sdtEndPr>
      <w:sdtContent>
        <w:p w14:paraId="01410243" w14:textId="77777777" w:rsidR="0092522B" w:rsidRDefault="00CE3FA3">
          <w:pPr>
            <w:pStyle w:val="TOC1"/>
            <w:jc w:val="center"/>
            <w:rPr>
              <w:rFonts w:asciiTheme="minorEastAsia" w:eastAsiaTheme="minorEastAsia" w:hAnsiTheme="minorEastAsia"/>
              <w:color w:val="auto"/>
              <w:sz w:val="24"/>
              <w:szCs w:val="24"/>
            </w:rPr>
          </w:pPr>
          <w:r>
            <w:rPr>
              <w:rFonts w:asciiTheme="minorEastAsia" w:eastAsiaTheme="minorEastAsia" w:hAnsiTheme="minorEastAsia"/>
              <w:color w:val="auto"/>
              <w:sz w:val="24"/>
              <w:szCs w:val="24"/>
              <w:lang w:val="zh-CN"/>
            </w:rPr>
            <w:t>目</w:t>
          </w:r>
          <w:r>
            <w:rPr>
              <w:rFonts w:asciiTheme="minorEastAsia" w:eastAsiaTheme="minorEastAsia" w:hAnsiTheme="minorEastAsia" w:hint="eastAsia"/>
              <w:color w:val="auto"/>
              <w:sz w:val="24"/>
              <w:szCs w:val="24"/>
            </w:rPr>
            <w:t xml:space="preserve"> </w:t>
          </w:r>
          <w:r>
            <w:rPr>
              <w:rFonts w:asciiTheme="minorEastAsia" w:eastAsiaTheme="minorEastAsia" w:hAnsiTheme="minorEastAsia"/>
              <w:color w:val="auto"/>
              <w:sz w:val="24"/>
              <w:szCs w:val="24"/>
              <w:lang w:val="zh-CN"/>
            </w:rPr>
            <w:t>录</w:t>
          </w:r>
        </w:p>
        <w:p w14:paraId="36006EE6" w14:textId="77777777" w:rsidR="0092522B" w:rsidRDefault="00CE3FA3">
          <w:pPr>
            <w:pStyle w:val="11"/>
            <w:tabs>
              <w:tab w:val="right" w:leader="dot" w:pos="9864"/>
            </w:tabs>
          </w:pP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TOC \o "1-3" \h \z \u </w:instrText>
          </w:r>
          <w:r>
            <w:rPr>
              <w:rFonts w:asciiTheme="minorEastAsia" w:eastAsiaTheme="minorEastAsia" w:hAnsiTheme="minorEastAsia"/>
              <w:sz w:val="24"/>
              <w:szCs w:val="24"/>
            </w:rPr>
            <w:fldChar w:fldCharType="separate"/>
          </w:r>
          <w:hyperlink w:anchor="_Toc18830" w:history="1">
            <w:r>
              <w:rPr>
                <w:rFonts w:hint="eastAsia"/>
              </w:rPr>
              <w:t xml:space="preserve">1 </w:t>
            </w:r>
            <w:r>
              <w:rPr>
                <w:rFonts w:hint="eastAsia"/>
              </w:rPr>
              <w:t>系统概述</w:t>
            </w:r>
            <w:r>
              <w:tab/>
            </w:r>
            <w:fldSimple w:instr=" PAGEREF _Toc18830 ">
              <w:r>
                <w:t>1</w:t>
              </w:r>
            </w:fldSimple>
          </w:hyperlink>
        </w:p>
        <w:p w14:paraId="49AB4DFD" w14:textId="77777777" w:rsidR="0092522B" w:rsidRDefault="00A87FD2">
          <w:pPr>
            <w:pStyle w:val="11"/>
            <w:tabs>
              <w:tab w:val="right" w:leader="dot" w:pos="9864"/>
            </w:tabs>
          </w:pPr>
          <w:hyperlink w:anchor="_Toc21640" w:history="1">
            <w:r w:rsidR="00CE3FA3">
              <w:rPr>
                <w:rFonts w:hint="eastAsia"/>
              </w:rPr>
              <w:t xml:space="preserve">2 </w:t>
            </w:r>
            <w:r w:rsidR="00CE3FA3">
              <w:rPr>
                <w:rFonts w:hint="eastAsia"/>
              </w:rPr>
              <w:t>环境安装</w:t>
            </w:r>
            <w:r w:rsidR="00CE3FA3">
              <w:t>部署</w:t>
            </w:r>
            <w:r w:rsidR="00CE3FA3">
              <w:tab/>
            </w:r>
            <w:fldSimple w:instr=" PAGEREF _Toc21640 ">
              <w:r w:rsidR="00CE3FA3">
                <w:t>1</w:t>
              </w:r>
            </w:fldSimple>
          </w:hyperlink>
        </w:p>
        <w:p w14:paraId="4BDBBF72" w14:textId="77777777" w:rsidR="0092522B" w:rsidRDefault="00A87FD2">
          <w:pPr>
            <w:pStyle w:val="25"/>
            <w:tabs>
              <w:tab w:val="right" w:leader="dot" w:pos="9864"/>
            </w:tabs>
          </w:pPr>
          <w:hyperlink w:anchor="_Toc16551" w:history="1">
            <w:r w:rsidR="00CE3FA3">
              <w:rPr>
                <w:smallCaps w:val="0"/>
                <w14:scene3d>
                  <w14:camera w14:prst="orthographicFront"/>
                  <w14:lightRig w14:rig="threePt" w14:dir="t">
                    <w14:rot w14:lat="0" w14:lon="0" w14:rev="0"/>
                  </w14:lightRig>
                </w14:scene3d>
              </w:rPr>
              <w:t xml:space="preserve">2.1 </w:t>
            </w:r>
            <w:r w:rsidR="00CE3FA3">
              <w:rPr>
                <w:rFonts w:hint="eastAsia"/>
              </w:rPr>
              <w:t>修改主机名（可选）</w:t>
            </w:r>
            <w:r w:rsidR="00CE3FA3">
              <w:tab/>
            </w:r>
            <w:fldSimple w:instr=" PAGEREF _Toc16551 ">
              <w:r w:rsidR="00CE3FA3">
                <w:t>1</w:t>
              </w:r>
            </w:fldSimple>
          </w:hyperlink>
        </w:p>
        <w:p w14:paraId="484C5EC4" w14:textId="77777777" w:rsidR="0092522B" w:rsidRDefault="00A87FD2">
          <w:pPr>
            <w:pStyle w:val="25"/>
            <w:tabs>
              <w:tab w:val="right" w:leader="dot" w:pos="9864"/>
            </w:tabs>
          </w:pPr>
          <w:hyperlink w:anchor="_Toc13338" w:history="1">
            <w:r w:rsidR="00CE3FA3">
              <w:rPr>
                <w:smallCaps w:val="0"/>
                <w14:scene3d>
                  <w14:camera w14:prst="orthographicFront"/>
                  <w14:lightRig w14:rig="threePt" w14:dir="t">
                    <w14:rot w14:lat="0" w14:lon="0" w14:rev="0"/>
                  </w14:lightRig>
                </w14:scene3d>
              </w:rPr>
              <w:t xml:space="preserve">2.2 </w:t>
            </w:r>
            <w:r w:rsidR="00CE3FA3">
              <w:rPr>
                <w:rFonts w:hint="eastAsia"/>
              </w:rPr>
              <w:t>配置环境变量</w:t>
            </w:r>
            <w:r w:rsidR="00CE3FA3">
              <w:tab/>
            </w:r>
            <w:fldSimple w:instr=" PAGEREF _Toc13338 ">
              <w:r w:rsidR="00CE3FA3">
                <w:t>2</w:t>
              </w:r>
            </w:fldSimple>
          </w:hyperlink>
        </w:p>
        <w:p w14:paraId="34DC63B0" w14:textId="77777777" w:rsidR="0092522B" w:rsidRDefault="00A87FD2">
          <w:pPr>
            <w:pStyle w:val="30"/>
            <w:tabs>
              <w:tab w:val="right" w:leader="dot" w:pos="9864"/>
            </w:tabs>
          </w:pPr>
          <w:hyperlink w:anchor="_Toc21891" w:history="1">
            <w:r w:rsidR="00CE3FA3">
              <w:rPr>
                <w:rFonts w:hint="eastAsia"/>
              </w:rPr>
              <w:t xml:space="preserve">2.2.1 </w:t>
            </w:r>
            <w:r w:rsidR="00CE3FA3">
              <w:rPr>
                <w:rFonts w:hint="eastAsia"/>
              </w:rPr>
              <w:t>安装</w:t>
            </w:r>
            <w:r w:rsidR="00CE3FA3">
              <w:rPr>
                <w:rFonts w:hint="eastAsia"/>
              </w:rPr>
              <w:t>JDK</w:t>
            </w:r>
            <w:r w:rsidR="00CE3FA3">
              <w:tab/>
            </w:r>
            <w:fldSimple w:instr=" PAGEREF _Toc21891 ">
              <w:r w:rsidR="00CE3FA3">
                <w:t>2</w:t>
              </w:r>
            </w:fldSimple>
          </w:hyperlink>
        </w:p>
        <w:p w14:paraId="05E932A7" w14:textId="77777777" w:rsidR="0092522B" w:rsidRDefault="00A87FD2">
          <w:pPr>
            <w:pStyle w:val="30"/>
            <w:tabs>
              <w:tab w:val="right" w:leader="dot" w:pos="9864"/>
            </w:tabs>
          </w:pPr>
          <w:hyperlink w:anchor="_Toc21613" w:history="1">
            <w:r w:rsidR="00CE3FA3">
              <w:rPr>
                <w:rFonts w:hint="eastAsia"/>
              </w:rPr>
              <w:t xml:space="preserve">2.2.2 </w:t>
            </w:r>
            <w:r w:rsidR="00CE3FA3">
              <w:rPr>
                <w:rFonts w:hint="eastAsia"/>
              </w:rPr>
              <w:t>配置环境变量</w:t>
            </w:r>
            <w:r w:rsidR="00CE3FA3">
              <w:tab/>
            </w:r>
            <w:fldSimple w:instr=" PAGEREF _Toc21613 ">
              <w:r w:rsidR="00CE3FA3">
                <w:t>2</w:t>
              </w:r>
            </w:fldSimple>
          </w:hyperlink>
        </w:p>
        <w:p w14:paraId="5E48F0BB" w14:textId="77777777" w:rsidR="0092522B" w:rsidRDefault="00A87FD2">
          <w:pPr>
            <w:pStyle w:val="30"/>
            <w:tabs>
              <w:tab w:val="right" w:leader="dot" w:pos="9864"/>
            </w:tabs>
          </w:pPr>
          <w:hyperlink w:anchor="_Toc27370" w:history="1">
            <w:r w:rsidR="00CE3FA3">
              <w:rPr>
                <w:rFonts w:hint="eastAsia"/>
              </w:rPr>
              <w:t xml:space="preserve">2.2.3 </w:t>
            </w:r>
            <w:r w:rsidR="00CE3FA3">
              <w:rPr>
                <w:rFonts w:hint="eastAsia"/>
              </w:rPr>
              <w:t>安装</w:t>
            </w:r>
            <w:r w:rsidR="00CE3FA3">
              <w:rPr>
                <w:rFonts w:hint="eastAsia"/>
              </w:rPr>
              <w:t>Tomcat</w:t>
            </w:r>
            <w:r w:rsidR="00CE3FA3">
              <w:tab/>
            </w:r>
            <w:fldSimple w:instr=" PAGEREF _Toc27370 ">
              <w:r w:rsidR="00CE3FA3">
                <w:t>5</w:t>
              </w:r>
            </w:fldSimple>
          </w:hyperlink>
        </w:p>
        <w:p w14:paraId="2F481B63" w14:textId="77777777" w:rsidR="0092522B" w:rsidRDefault="00A87FD2">
          <w:pPr>
            <w:pStyle w:val="30"/>
            <w:tabs>
              <w:tab w:val="right" w:leader="dot" w:pos="9864"/>
            </w:tabs>
          </w:pPr>
          <w:hyperlink w:anchor="_Toc30646" w:history="1">
            <w:r w:rsidR="00CE3FA3">
              <w:rPr>
                <w:rFonts w:hint="eastAsia"/>
              </w:rPr>
              <w:t xml:space="preserve">2.2.4 </w:t>
            </w:r>
            <w:r w:rsidR="00CE3FA3">
              <w:rPr>
                <w:rFonts w:hint="eastAsia"/>
              </w:rPr>
              <w:t>验证</w:t>
            </w:r>
            <w:r w:rsidR="00CE3FA3">
              <w:rPr>
                <w:rFonts w:hint="eastAsia"/>
              </w:rPr>
              <w:t>Tomcat</w:t>
            </w:r>
            <w:r w:rsidR="00CE3FA3">
              <w:tab/>
            </w:r>
            <w:fldSimple w:instr=" PAGEREF _Toc30646 ">
              <w:r w:rsidR="00CE3FA3">
                <w:t>5</w:t>
              </w:r>
            </w:fldSimple>
          </w:hyperlink>
        </w:p>
        <w:p w14:paraId="7C4F7C8D" w14:textId="77777777" w:rsidR="0092522B" w:rsidRDefault="00A87FD2">
          <w:pPr>
            <w:pStyle w:val="11"/>
            <w:tabs>
              <w:tab w:val="right" w:leader="dot" w:pos="9864"/>
            </w:tabs>
          </w:pPr>
          <w:hyperlink w:anchor="_Toc696" w:history="1">
            <w:r w:rsidR="00CE3FA3">
              <w:rPr>
                <w:rFonts w:hint="eastAsia"/>
              </w:rPr>
              <w:t>3 Geomap</w:t>
            </w:r>
            <w:r w:rsidR="00CE3FA3">
              <w:rPr>
                <w:rFonts w:hint="eastAsia"/>
              </w:rPr>
              <w:t>一张图应用部署</w:t>
            </w:r>
            <w:r w:rsidR="00CE3FA3">
              <w:tab/>
            </w:r>
            <w:fldSimple w:instr=" PAGEREF _Toc696 ">
              <w:r w:rsidR="00CE3FA3">
                <w:t>7</w:t>
              </w:r>
            </w:fldSimple>
          </w:hyperlink>
        </w:p>
        <w:p w14:paraId="106A3A64" w14:textId="77777777" w:rsidR="0092522B" w:rsidRDefault="00A87FD2">
          <w:pPr>
            <w:pStyle w:val="25"/>
            <w:tabs>
              <w:tab w:val="right" w:leader="dot" w:pos="9864"/>
            </w:tabs>
          </w:pPr>
          <w:hyperlink w:anchor="_Toc9964" w:history="1">
            <w:r w:rsidR="00CE3FA3">
              <w:rPr>
                <w:smallCaps w:val="0"/>
                <w14:scene3d>
                  <w14:camera w14:prst="orthographicFront"/>
                  <w14:lightRig w14:rig="threePt" w14:dir="t">
                    <w14:rot w14:lat="0" w14:lon="0" w14:rev="0"/>
                  </w14:lightRig>
                </w14:scene3d>
              </w:rPr>
              <w:t xml:space="preserve">3.1 </w:t>
            </w:r>
            <w:r w:rsidR="00CE3FA3">
              <w:rPr>
                <w:rFonts w:hint="eastAsia"/>
              </w:rPr>
              <w:t>应用部署</w:t>
            </w:r>
            <w:r w:rsidR="00CE3FA3">
              <w:tab/>
            </w:r>
            <w:fldSimple w:instr=" PAGEREF _Toc9964 ">
              <w:r w:rsidR="00CE3FA3">
                <w:t>7</w:t>
              </w:r>
            </w:fldSimple>
          </w:hyperlink>
        </w:p>
        <w:p w14:paraId="564EC9E5" w14:textId="77777777" w:rsidR="0092522B" w:rsidRDefault="00A87FD2">
          <w:pPr>
            <w:pStyle w:val="25"/>
            <w:tabs>
              <w:tab w:val="right" w:leader="dot" w:pos="9864"/>
            </w:tabs>
          </w:pPr>
          <w:hyperlink w:anchor="_Toc7765" w:history="1">
            <w:r w:rsidR="00CE3FA3">
              <w:rPr>
                <w:smallCaps w:val="0"/>
                <w14:scene3d>
                  <w14:camera w14:prst="orthographicFront"/>
                  <w14:lightRig w14:rig="threePt" w14:dir="t">
                    <w14:rot w14:lat="0" w14:lon="0" w14:rev="0"/>
                  </w14:lightRig>
                </w14:scene3d>
              </w:rPr>
              <w:t xml:space="preserve">3.2 </w:t>
            </w:r>
            <w:r w:rsidR="00CE3FA3">
              <w:rPr>
                <w:rFonts w:hint="eastAsia"/>
              </w:rPr>
              <w:t>访问地址</w:t>
            </w:r>
            <w:r w:rsidR="00CE3FA3">
              <w:tab/>
            </w:r>
            <w:fldSimple w:instr=" PAGEREF _Toc7765 ">
              <w:r w:rsidR="00CE3FA3">
                <w:t>8</w:t>
              </w:r>
            </w:fldSimple>
          </w:hyperlink>
        </w:p>
        <w:p w14:paraId="27A43F8B" w14:textId="77777777" w:rsidR="0092522B" w:rsidRDefault="00CE3FA3">
          <w:pPr>
            <w:rPr>
              <w:rFonts w:asciiTheme="minorEastAsia" w:eastAsiaTheme="minorEastAsia" w:hAnsiTheme="minorEastAsia"/>
              <w:sz w:val="24"/>
            </w:rPr>
          </w:pPr>
          <w:r>
            <w:rPr>
              <w:rFonts w:asciiTheme="minorEastAsia" w:eastAsiaTheme="minorEastAsia" w:hAnsiTheme="minorEastAsia"/>
              <w:bCs/>
              <w:lang w:val="zh-CN"/>
            </w:rPr>
            <w:fldChar w:fldCharType="end"/>
          </w:r>
        </w:p>
      </w:sdtContent>
    </w:sdt>
    <w:p w14:paraId="632679CE" w14:textId="77777777" w:rsidR="0092522B" w:rsidRDefault="0092522B">
      <w:pPr>
        <w:pStyle w:val="a0"/>
        <w:ind w:firstLine="480"/>
        <w:rPr>
          <w:rFonts w:asciiTheme="minorEastAsia" w:eastAsiaTheme="minorEastAsia" w:hAnsiTheme="minorEastAsia"/>
          <w:sz w:val="24"/>
        </w:rPr>
        <w:sectPr w:rsidR="0092522B">
          <w:headerReference w:type="default" r:id="rId9"/>
          <w:footerReference w:type="default" r:id="rId10"/>
          <w:pgSz w:w="11906" w:h="16838"/>
          <w:pgMar w:top="1440" w:right="1021" w:bottom="1440" w:left="1021" w:header="851" w:footer="992" w:gutter="0"/>
          <w:pgNumType w:start="1"/>
          <w:cols w:space="425"/>
          <w:docGrid w:type="lines" w:linePitch="312"/>
        </w:sectPr>
      </w:pPr>
    </w:p>
    <w:p w14:paraId="561BCA85" w14:textId="77777777" w:rsidR="0092522B" w:rsidRDefault="00CE3FA3">
      <w:pPr>
        <w:pStyle w:val="1"/>
      </w:pPr>
      <w:bookmarkStart w:id="7" w:name="_Toc22649"/>
      <w:bookmarkStart w:id="8" w:name="_Toc18830"/>
      <w:r>
        <w:rPr>
          <w:rFonts w:hint="eastAsia"/>
        </w:rPr>
        <w:lastRenderedPageBreak/>
        <w:t>系统概述</w:t>
      </w:r>
      <w:bookmarkEnd w:id="7"/>
      <w:bookmarkEnd w:id="8"/>
    </w:p>
    <w:p w14:paraId="033545BC" w14:textId="77777777" w:rsidR="0092522B" w:rsidRDefault="00CE3FA3">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Geomap是基于React开源框架，集二维地图、三维场景的空间分析和展示为一体的地图应用系统，不仅为用户提供基础的地图服务，还提供公交换乘、路径分析、基于地名地址的兴趣点查询等服务，同时有多时相和分屏对比等特色功能。</w:t>
      </w:r>
    </w:p>
    <w:p w14:paraId="2DC0E29D" w14:textId="77777777" w:rsidR="0092522B" w:rsidRDefault="00CE3FA3">
      <w:pPr>
        <w:spacing w:before="120" w:after="120"/>
        <w:ind w:firstLine="480"/>
        <w:rPr>
          <w:rFonts w:asciiTheme="minorEastAsia" w:eastAsiaTheme="minorEastAsia" w:hAnsiTheme="minorEastAsia"/>
          <w:sz w:val="24"/>
        </w:rPr>
      </w:pPr>
      <w:r>
        <w:rPr>
          <w:rFonts w:asciiTheme="minorEastAsia" w:eastAsiaTheme="minorEastAsia" w:hAnsiTheme="minorEastAsia" w:hint="eastAsia"/>
          <w:sz w:val="24"/>
        </w:rPr>
        <w:t>本文档旨在为管理员安装部署Geomap提供指导，安装部署人员须具备一定得计算机操作系统和主流平台软件的安装部署知识。</w:t>
      </w:r>
    </w:p>
    <w:p w14:paraId="5BC2660C" w14:textId="77777777" w:rsidR="0092522B" w:rsidRDefault="00CE3FA3">
      <w:pPr>
        <w:pStyle w:val="1"/>
      </w:pPr>
      <w:bookmarkStart w:id="9" w:name="_Toc21640"/>
      <w:r>
        <w:rPr>
          <w:rFonts w:hint="eastAsia"/>
        </w:rPr>
        <w:t>环境安装</w:t>
      </w:r>
      <w:r>
        <w:t>部署</w:t>
      </w:r>
      <w:bookmarkEnd w:id="9"/>
    </w:p>
    <w:p w14:paraId="4BD1B001" w14:textId="77777777" w:rsidR="0092522B" w:rsidRDefault="00236887">
      <w:pPr>
        <w:pStyle w:val="2"/>
      </w:pPr>
      <w:r>
        <w:rPr>
          <w:rFonts w:hint="eastAsia"/>
        </w:rPr>
        <w:t>安装</w:t>
      </w:r>
      <w:r>
        <w:rPr>
          <w:rFonts w:hint="eastAsia"/>
        </w:rPr>
        <w:t>Tomcat</w:t>
      </w:r>
    </w:p>
    <w:p w14:paraId="4659E171" w14:textId="77777777" w:rsidR="0092522B" w:rsidRDefault="00CE3FA3">
      <w:pPr>
        <w:pStyle w:val="3"/>
      </w:pPr>
      <w:bookmarkStart w:id="10" w:name="_Toc21891"/>
      <w:r>
        <w:rPr>
          <w:rFonts w:hint="eastAsia"/>
        </w:rPr>
        <w:t>安装</w:t>
      </w:r>
      <w:r>
        <w:rPr>
          <w:rFonts w:hint="eastAsia"/>
        </w:rPr>
        <w:t>JDK</w:t>
      </w:r>
      <w:bookmarkEnd w:id="10"/>
    </w:p>
    <w:p w14:paraId="012A860B" w14:textId="77777777" w:rsidR="0092522B" w:rsidRDefault="00CE3FA3">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下载地址：</w:t>
      </w:r>
    </w:p>
    <w:p w14:paraId="57650D3D" w14:textId="77777777" w:rsidR="0092522B" w:rsidRDefault="00A87FD2">
      <w:pPr>
        <w:ind w:firstLine="420"/>
        <w:rPr>
          <w:rFonts w:asciiTheme="minorEastAsia" w:eastAsiaTheme="minorEastAsia" w:hAnsiTheme="minorEastAsia"/>
          <w:sz w:val="22"/>
          <w:szCs w:val="22"/>
        </w:rPr>
      </w:pPr>
      <w:hyperlink r:id="rId11" w:tgtFrame="https://blog.csdn.net/angel_w/article/details/_blank" w:history="1">
        <w:r w:rsidR="00CE3FA3">
          <w:rPr>
            <w:rStyle w:val="aff1"/>
            <w:rFonts w:ascii="宋体" w:eastAsia="宋体" w:hAnsi="宋体" w:cs="宋体"/>
            <w:sz w:val="22"/>
            <w:szCs w:val="22"/>
          </w:rPr>
          <w:t>http://www.oracle.com/technetwork/java/javase/downloads/jdk8-downloads-2133151.html</w:t>
        </w:r>
      </w:hyperlink>
    </w:p>
    <w:p w14:paraId="5AB9D4AC" w14:textId="77777777" w:rsidR="0092522B" w:rsidRDefault="00CE3FA3">
      <w:pPr>
        <w:ind w:firstLineChars="200" w:firstLine="480"/>
        <w:rPr>
          <w:rFonts w:asciiTheme="minorEastAsia" w:eastAsiaTheme="minorEastAsia" w:hAnsiTheme="minorEastAsia"/>
          <w:sz w:val="24"/>
        </w:rPr>
      </w:pPr>
      <w:r>
        <w:rPr>
          <w:rFonts w:asciiTheme="minorEastAsia" w:eastAsiaTheme="minorEastAsia" w:hAnsiTheme="minorEastAsia"/>
          <w:sz w:val="24"/>
        </w:rPr>
        <w:t>版本</w:t>
      </w:r>
      <w:r>
        <w:rPr>
          <w:rFonts w:asciiTheme="minorEastAsia" w:eastAsiaTheme="minorEastAsia" w:hAnsiTheme="minorEastAsia" w:hint="eastAsia"/>
          <w:sz w:val="24"/>
        </w:rPr>
        <w:t>：JDK1.8（64位）</w:t>
      </w:r>
    </w:p>
    <w:p w14:paraId="2620A4ED" w14:textId="77777777" w:rsidR="0092522B" w:rsidRDefault="00CE3FA3">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安装过程中全部选择默认，具体过程略。</w:t>
      </w:r>
    </w:p>
    <w:p w14:paraId="4D63D4CA" w14:textId="77777777" w:rsidR="0092522B" w:rsidRDefault="00CE3FA3">
      <w:pPr>
        <w:pStyle w:val="3"/>
      </w:pPr>
      <w:bookmarkStart w:id="11" w:name="_Toc21613"/>
      <w:r>
        <w:rPr>
          <w:rFonts w:hint="eastAsia"/>
        </w:rPr>
        <w:t>配置环境变量</w:t>
      </w:r>
      <w:bookmarkEnd w:id="11"/>
    </w:p>
    <w:p w14:paraId="09E7282C" w14:textId="77777777" w:rsidR="0092522B" w:rsidRDefault="00CE3FA3">
      <w:pPr>
        <w:ind w:firstLineChars="200" w:firstLine="480"/>
        <w:rPr>
          <w:rFonts w:asciiTheme="minorEastAsia" w:eastAsiaTheme="minorEastAsia" w:hAnsiTheme="minorEastAsia"/>
          <w:sz w:val="24"/>
        </w:rPr>
      </w:pPr>
      <w:r>
        <w:rPr>
          <w:rFonts w:asciiTheme="minorEastAsia" w:eastAsiaTheme="minorEastAsia" w:hAnsiTheme="minorEastAsia"/>
          <w:sz w:val="24"/>
        </w:rPr>
        <w:t>1</w:t>
      </w:r>
      <w:r>
        <w:rPr>
          <w:rFonts w:asciiTheme="minorEastAsia" w:eastAsiaTheme="minorEastAsia" w:hAnsiTheme="minorEastAsia" w:hint="eastAsia"/>
          <w:sz w:val="24"/>
        </w:rPr>
        <w:t>、</w:t>
      </w:r>
      <w:r>
        <w:rPr>
          <w:rFonts w:asciiTheme="minorEastAsia" w:eastAsiaTheme="minorEastAsia" w:hAnsiTheme="minorEastAsia"/>
          <w:sz w:val="24"/>
        </w:rPr>
        <w:fldChar w:fldCharType="begin"/>
      </w:r>
      <w:r>
        <w:rPr>
          <w:rFonts w:asciiTheme="minorEastAsia" w:eastAsiaTheme="minorEastAsia" w:hAnsiTheme="minorEastAsia"/>
          <w:sz w:val="24"/>
        </w:rPr>
        <w:instrText xml:space="preserve"> HYPERLINK "http://jingyan.baidu.com/album/f96699bb8b38e0894e3c1bef.html?picindex=13" \t "_self" </w:instrText>
      </w:r>
      <w:r>
        <w:rPr>
          <w:rFonts w:asciiTheme="minorEastAsia" w:eastAsiaTheme="minorEastAsia" w:hAnsiTheme="minorEastAsia"/>
          <w:sz w:val="24"/>
        </w:rPr>
        <w:fldChar w:fldCharType="separate"/>
      </w:r>
      <w:r>
        <w:rPr>
          <w:rFonts w:asciiTheme="minorEastAsia" w:eastAsiaTheme="minorEastAsia" w:hAnsiTheme="minorEastAsia" w:hint="eastAsia"/>
          <w:sz w:val="24"/>
        </w:rPr>
        <w:t>右击【我的电脑】---【属性】-----【高级】---【环境变量】，如图：</w:t>
      </w:r>
    </w:p>
    <w:p w14:paraId="03FCCAD9" w14:textId="77777777" w:rsidR="0092522B" w:rsidRDefault="00CE3FA3">
      <w:pPr>
        <w:jc w:val="center"/>
        <w:rPr>
          <w:rFonts w:ascii="微软雅黑" w:eastAsia="微软雅黑" w:hAnsi="微软雅黑"/>
          <w:color w:val="333333"/>
        </w:rPr>
      </w:pPr>
      <w:r>
        <w:rPr>
          <w:rFonts w:asciiTheme="minorEastAsia" w:eastAsiaTheme="minorEastAsia" w:hAnsiTheme="minorEastAsia"/>
          <w:sz w:val="24"/>
        </w:rPr>
        <w:lastRenderedPageBreak/>
        <w:fldChar w:fldCharType="end"/>
      </w:r>
      <w:r>
        <w:rPr>
          <w:noProof/>
        </w:rPr>
        <w:drawing>
          <wp:inline distT="0" distB="0" distL="0" distR="0" wp14:anchorId="1332D493" wp14:editId="2011CAA5">
            <wp:extent cx="6165215" cy="4302760"/>
            <wp:effectExtent l="0" t="0" r="6985" b="254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165215" cy="4302760"/>
                    </a:xfrm>
                    <a:prstGeom prst="rect">
                      <a:avLst/>
                    </a:prstGeom>
                    <a:noFill/>
                    <a:ln>
                      <a:noFill/>
                    </a:ln>
                  </pic:spPr>
                </pic:pic>
              </a:graphicData>
            </a:graphic>
          </wp:inline>
        </w:drawing>
      </w:r>
    </w:p>
    <w:p w14:paraId="13FE966A" w14:textId="77777777" w:rsidR="0092522B" w:rsidRDefault="00CE3FA3">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2、选择【新建系统变量】--弹出“新建系统变量”对话框，在“变量名”文本框输入“JAVA_HOME”,在“变量值”文本框输入JDK的安装路径，单击“确定”按钮，如图：</w:t>
      </w:r>
    </w:p>
    <w:p w14:paraId="28DD2119" w14:textId="77777777" w:rsidR="0092522B" w:rsidRDefault="00CE3FA3">
      <w:pPr>
        <w:jc w:val="center"/>
      </w:pPr>
      <w:r>
        <w:rPr>
          <w:noProof/>
        </w:rPr>
        <w:drawing>
          <wp:inline distT="0" distB="0" distL="0" distR="0" wp14:anchorId="6597DB1B" wp14:editId="0DBD795F">
            <wp:extent cx="4284980" cy="2573020"/>
            <wp:effectExtent l="0" t="0" r="127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pic:cNvPicPr>
                      <a:picLocks noChangeAspect="1"/>
                    </pic:cNvPicPr>
                  </pic:nvPicPr>
                  <pic:blipFill>
                    <a:blip r:embed="rId13"/>
                    <a:srcRect b="50872"/>
                    <a:stretch>
                      <a:fillRect/>
                    </a:stretch>
                  </pic:blipFill>
                  <pic:spPr>
                    <a:xfrm>
                      <a:off x="0" y="0"/>
                      <a:ext cx="4285714" cy="2573381"/>
                    </a:xfrm>
                    <a:prstGeom prst="rect">
                      <a:avLst/>
                    </a:prstGeom>
                    <a:ln>
                      <a:noFill/>
                    </a:ln>
                  </pic:spPr>
                </pic:pic>
              </a:graphicData>
            </a:graphic>
          </wp:inline>
        </w:drawing>
      </w:r>
    </w:p>
    <w:p w14:paraId="464B8596" w14:textId="77777777" w:rsidR="0092522B" w:rsidRDefault="00CE3FA3">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3、在“系统变量”选项区域中查看PATH变量，如果不存在，则新建变量 PATH，否则选中该变量，单击“编辑”按钮，在“变量值”文本框的起始位置添加“%JAVA_HOME%\bin;%JAVA_HOME%\jre\bin;”或者是直接“</w:t>
      </w:r>
      <w:bookmarkStart w:id="12" w:name="OLE_LINK1"/>
      <w:r>
        <w:rPr>
          <w:rFonts w:asciiTheme="minorEastAsia" w:eastAsiaTheme="minorEastAsia" w:hAnsiTheme="minorEastAsia" w:hint="eastAsia"/>
          <w:sz w:val="24"/>
        </w:rPr>
        <w:t>%JAVA_HOME%\bin;</w:t>
      </w:r>
      <w:bookmarkEnd w:id="12"/>
      <w:r>
        <w:rPr>
          <w:rFonts w:asciiTheme="minorEastAsia" w:eastAsiaTheme="minorEastAsia" w:hAnsiTheme="minorEastAsia" w:hint="eastAsia"/>
          <w:sz w:val="24"/>
        </w:rPr>
        <w:t>”，单击确定按钮，如图：</w:t>
      </w:r>
    </w:p>
    <w:p w14:paraId="5A50AC99" w14:textId="77777777" w:rsidR="0092522B" w:rsidRDefault="00CE3FA3">
      <w:pPr>
        <w:jc w:val="center"/>
      </w:pPr>
      <w:r>
        <w:rPr>
          <w:noProof/>
        </w:rPr>
        <w:lastRenderedPageBreak/>
        <w:drawing>
          <wp:inline distT="0" distB="0" distL="0" distR="0" wp14:anchorId="38E5EDD4" wp14:editId="67E1C052">
            <wp:extent cx="3200400" cy="3940810"/>
            <wp:effectExtent l="0" t="0" r="0" b="635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pic:cNvPicPr>
                      <a:picLocks noChangeAspect="1"/>
                    </pic:cNvPicPr>
                  </pic:nvPicPr>
                  <pic:blipFill>
                    <a:blip r:embed="rId14"/>
                    <a:stretch>
                      <a:fillRect/>
                    </a:stretch>
                  </pic:blipFill>
                  <pic:spPr>
                    <a:xfrm>
                      <a:off x="0" y="0"/>
                      <a:ext cx="3200400" cy="3940810"/>
                    </a:xfrm>
                    <a:prstGeom prst="rect">
                      <a:avLst/>
                    </a:prstGeom>
                  </pic:spPr>
                </pic:pic>
              </a:graphicData>
            </a:graphic>
          </wp:inline>
        </w:drawing>
      </w:r>
    </w:p>
    <w:p w14:paraId="63FA5301" w14:textId="77777777" w:rsidR="0092522B" w:rsidRDefault="00CE3FA3">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4、在“系统变量”选项区域中查看CLASSPATH 变量，如果不存在，则新建变量CLASSPATH，否则选中该变量，单击“编辑”按钮，在“变量值”文本框的起始位置添加“.;%JAVA_HOME%\lib\dt.jar;%JAVA_HOME%\lib\tools.jar;”。如图：</w:t>
      </w:r>
    </w:p>
    <w:p w14:paraId="154F3D02" w14:textId="77777777" w:rsidR="0092522B" w:rsidRDefault="00CE3FA3">
      <w:pPr>
        <w:jc w:val="center"/>
      </w:pPr>
      <w:r>
        <w:rPr>
          <w:noProof/>
        </w:rPr>
        <w:drawing>
          <wp:inline distT="0" distB="0" distL="0" distR="0" wp14:anchorId="5A9BEF9E" wp14:editId="2B445478">
            <wp:extent cx="3053715" cy="3756660"/>
            <wp:effectExtent l="0" t="0" r="9525" b="762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pic:cNvPicPr>
                      <a:picLocks noChangeAspect="1"/>
                    </pic:cNvPicPr>
                  </pic:nvPicPr>
                  <pic:blipFill>
                    <a:blip r:embed="rId15"/>
                    <a:stretch>
                      <a:fillRect/>
                    </a:stretch>
                  </pic:blipFill>
                  <pic:spPr>
                    <a:xfrm>
                      <a:off x="0" y="0"/>
                      <a:ext cx="3053715" cy="3756660"/>
                    </a:xfrm>
                    <a:prstGeom prst="rect">
                      <a:avLst/>
                    </a:prstGeom>
                  </pic:spPr>
                </pic:pic>
              </a:graphicData>
            </a:graphic>
          </wp:inline>
        </w:drawing>
      </w:r>
    </w:p>
    <w:p w14:paraId="1BE441EE" w14:textId="77777777" w:rsidR="0092522B" w:rsidRDefault="00CE3FA3">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lastRenderedPageBreak/>
        <w:t>5、现在测试环境变量的配置成功与否。打开cmd，在DOS命令行窗口输入“JAVAC”，输出帮助信息即为配置正确。如图：</w:t>
      </w:r>
    </w:p>
    <w:p w14:paraId="1EC216E3" w14:textId="77777777" w:rsidR="0092522B" w:rsidRDefault="00CE3FA3">
      <w:pPr>
        <w:jc w:val="center"/>
      </w:pPr>
      <w:r>
        <w:rPr>
          <w:noProof/>
        </w:rPr>
        <w:drawing>
          <wp:inline distT="0" distB="0" distL="0" distR="0" wp14:anchorId="776951C9" wp14:editId="1E739631">
            <wp:extent cx="4972050" cy="4658360"/>
            <wp:effectExtent l="0" t="0" r="0" b="889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pic:cNvPicPr>
                      <a:picLocks noChangeAspect="1"/>
                    </pic:cNvPicPr>
                  </pic:nvPicPr>
                  <pic:blipFill>
                    <a:blip r:embed="rId16"/>
                    <a:stretch>
                      <a:fillRect/>
                    </a:stretch>
                  </pic:blipFill>
                  <pic:spPr>
                    <a:xfrm>
                      <a:off x="0" y="0"/>
                      <a:ext cx="4980614" cy="4666549"/>
                    </a:xfrm>
                    <a:prstGeom prst="rect">
                      <a:avLst/>
                    </a:prstGeom>
                  </pic:spPr>
                </pic:pic>
              </a:graphicData>
            </a:graphic>
          </wp:inline>
        </w:drawing>
      </w:r>
    </w:p>
    <w:p w14:paraId="16F4CAA0" w14:textId="77777777" w:rsidR="0092522B" w:rsidRDefault="00CE3FA3">
      <w:pPr>
        <w:pStyle w:val="3"/>
      </w:pPr>
      <w:bookmarkStart w:id="13" w:name="_Toc27370"/>
      <w:r>
        <w:rPr>
          <w:rFonts w:hint="eastAsia"/>
        </w:rPr>
        <w:t>安装</w:t>
      </w:r>
      <w:r>
        <w:rPr>
          <w:rFonts w:hint="eastAsia"/>
        </w:rPr>
        <w:t>Tomcat</w:t>
      </w:r>
      <w:bookmarkEnd w:id="13"/>
    </w:p>
    <w:p w14:paraId="480E0C87" w14:textId="77777777" w:rsidR="0092522B" w:rsidRDefault="00CE3FA3">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 xml:space="preserve">下载地址： </w:t>
      </w:r>
      <w:hyperlink r:id="rId17" w:history="1">
        <w:r>
          <w:rPr>
            <w:rStyle w:val="aff1"/>
            <w:rFonts w:asciiTheme="minorEastAsia" w:eastAsiaTheme="minorEastAsia" w:hAnsiTheme="minorEastAsia" w:hint="eastAsia"/>
            <w:sz w:val="24"/>
          </w:rPr>
          <w:t>http://tomcat.apache.org/</w:t>
        </w:r>
      </w:hyperlink>
    </w:p>
    <w:p w14:paraId="5E037DEB" w14:textId="77777777" w:rsidR="0092522B" w:rsidRDefault="00CE3FA3">
      <w:pPr>
        <w:ind w:firstLineChars="200" w:firstLine="480"/>
        <w:rPr>
          <w:rFonts w:asciiTheme="minorEastAsia" w:eastAsiaTheme="minorEastAsia" w:hAnsiTheme="minorEastAsia"/>
          <w:sz w:val="24"/>
        </w:rPr>
      </w:pPr>
      <w:r>
        <w:rPr>
          <w:rFonts w:asciiTheme="minorEastAsia" w:eastAsiaTheme="minorEastAsia" w:hAnsiTheme="minorEastAsia"/>
          <w:sz w:val="24"/>
        </w:rPr>
        <w:t>版本</w:t>
      </w:r>
      <w:r>
        <w:rPr>
          <w:rFonts w:asciiTheme="minorEastAsia" w:eastAsiaTheme="minorEastAsia" w:hAnsiTheme="minorEastAsia" w:hint="eastAsia"/>
          <w:sz w:val="24"/>
        </w:rPr>
        <w:t>：Tomcat</w:t>
      </w:r>
      <w:r>
        <w:rPr>
          <w:rFonts w:asciiTheme="minorEastAsia" w:eastAsiaTheme="minorEastAsia" w:hAnsiTheme="minorEastAsia"/>
          <w:sz w:val="24"/>
        </w:rPr>
        <w:t xml:space="preserve"> </w:t>
      </w:r>
      <w:r>
        <w:rPr>
          <w:rFonts w:asciiTheme="minorEastAsia" w:eastAsiaTheme="minorEastAsia" w:hAnsiTheme="minorEastAsia" w:hint="eastAsia"/>
          <w:sz w:val="24"/>
        </w:rPr>
        <w:t>8.0（64位）安装版。</w:t>
      </w:r>
    </w:p>
    <w:p w14:paraId="47028945" w14:textId="77777777" w:rsidR="0092522B" w:rsidRDefault="00CE3FA3">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安装过程中全部选择默认，具体过程略。</w:t>
      </w:r>
    </w:p>
    <w:p w14:paraId="4759014B" w14:textId="77777777" w:rsidR="0092522B" w:rsidRDefault="00CE3FA3">
      <w:pPr>
        <w:pStyle w:val="3"/>
      </w:pPr>
      <w:bookmarkStart w:id="14" w:name="_Toc30646"/>
      <w:r>
        <w:rPr>
          <w:rFonts w:hint="eastAsia"/>
        </w:rPr>
        <w:t>验证</w:t>
      </w:r>
      <w:r>
        <w:rPr>
          <w:rFonts w:hint="eastAsia"/>
        </w:rPr>
        <w:t>Tomcat</w:t>
      </w:r>
      <w:bookmarkEnd w:id="14"/>
    </w:p>
    <w:p w14:paraId="3C93834C" w14:textId="77777777" w:rsidR="0092522B" w:rsidRDefault="00CE3FA3">
      <w:pPr>
        <w:numPr>
          <w:ilvl w:val="0"/>
          <w:numId w:val="3"/>
        </w:numPr>
        <w:ind w:left="420"/>
        <w:rPr>
          <w:rFonts w:asciiTheme="minorEastAsia" w:eastAsiaTheme="minorEastAsia" w:hAnsiTheme="minorEastAsia"/>
          <w:sz w:val="24"/>
        </w:rPr>
      </w:pPr>
      <w:r>
        <w:rPr>
          <w:rFonts w:asciiTheme="minorEastAsia" w:eastAsiaTheme="minorEastAsia" w:hAnsiTheme="minorEastAsia" w:hint="eastAsia"/>
          <w:sz w:val="24"/>
        </w:rPr>
        <w:t>验证Tomcat是否运行</w:t>
      </w:r>
    </w:p>
    <w:p w14:paraId="0220C76A" w14:textId="77777777" w:rsidR="0092522B" w:rsidRDefault="00CE3FA3">
      <w:pPr>
        <w:ind w:firstLine="420"/>
        <w:rPr>
          <w:rFonts w:ascii="宋体" w:eastAsia="宋体" w:hAnsi="宋体" w:cs="宋体"/>
          <w:sz w:val="24"/>
        </w:rPr>
      </w:pPr>
      <w:r>
        <w:rPr>
          <w:rFonts w:ascii="宋体" w:eastAsia="宋体" w:hAnsi="宋体" w:cs="宋体"/>
          <w:sz w:val="24"/>
        </w:rPr>
        <w:t>直接打开压缩包下面，bin目录里面的startup.bat文件，双击运行。就会出现这样的界面，说明你的Tomcat已经成功跑起来了</w:t>
      </w:r>
    </w:p>
    <w:p w14:paraId="3E8EE7F4" w14:textId="77777777" w:rsidR="0092522B" w:rsidRDefault="00CE3FA3">
      <w:pPr>
        <w:jc w:val="center"/>
        <w:rPr>
          <w:rFonts w:ascii="宋体" w:eastAsia="宋体" w:hAnsi="宋体" w:cs="宋体"/>
          <w:sz w:val="24"/>
        </w:rPr>
      </w:pPr>
      <w:r>
        <w:rPr>
          <w:rFonts w:ascii="宋体" w:eastAsia="宋体" w:hAnsi="宋体" w:cs="宋体" w:hint="eastAsia"/>
          <w:noProof/>
          <w:sz w:val="24"/>
        </w:rPr>
        <w:lastRenderedPageBreak/>
        <w:drawing>
          <wp:inline distT="0" distB="0" distL="114300" distR="114300" wp14:anchorId="5355872D" wp14:editId="132FBE17">
            <wp:extent cx="6078855" cy="3155950"/>
            <wp:effectExtent l="0" t="0" r="1905" b="13970"/>
            <wp:docPr id="8" name="图片 8" descr="tom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tomcat"/>
                    <pic:cNvPicPr>
                      <a:picLocks noChangeAspect="1"/>
                    </pic:cNvPicPr>
                  </pic:nvPicPr>
                  <pic:blipFill>
                    <a:blip r:embed="rId18"/>
                    <a:stretch>
                      <a:fillRect/>
                    </a:stretch>
                  </pic:blipFill>
                  <pic:spPr>
                    <a:xfrm>
                      <a:off x="0" y="0"/>
                      <a:ext cx="6078855" cy="3155950"/>
                    </a:xfrm>
                    <a:prstGeom prst="rect">
                      <a:avLst/>
                    </a:prstGeom>
                  </pic:spPr>
                </pic:pic>
              </a:graphicData>
            </a:graphic>
          </wp:inline>
        </w:drawing>
      </w:r>
    </w:p>
    <w:p w14:paraId="0B654933" w14:textId="77777777" w:rsidR="0092522B" w:rsidRDefault="00CE3FA3">
      <w:pPr>
        <w:numPr>
          <w:ilvl w:val="0"/>
          <w:numId w:val="3"/>
        </w:numPr>
        <w:ind w:left="420"/>
        <w:rPr>
          <w:rFonts w:asciiTheme="minorEastAsia" w:eastAsiaTheme="minorEastAsia" w:hAnsiTheme="minorEastAsia"/>
          <w:sz w:val="24"/>
        </w:rPr>
      </w:pPr>
      <w:r>
        <w:rPr>
          <w:rFonts w:ascii="宋体" w:eastAsia="宋体" w:hAnsi="宋体" w:cs="宋体"/>
          <w:sz w:val="24"/>
        </w:rPr>
        <w:t>打开浏览器，输入http</w:t>
      </w:r>
      <w:r>
        <w:rPr>
          <w:rFonts w:ascii="宋体" w:eastAsia="宋体" w:hAnsi="宋体" w:cs="宋体" w:hint="eastAsia"/>
          <w:sz w:val="24"/>
        </w:rPr>
        <w:t>:</w:t>
      </w:r>
      <w:r>
        <w:rPr>
          <w:rFonts w:ascii="宋体" w:eastAsia="宋体" w:hAnsi="宋体" w:cs="宋体"/>
          <w:sz w:val="24"/>
        </w:rPr>
        <w:t>//localhost:8080.如果出现</w:t>
      </w:r>
      <w:r>
        <w:rPr>
          <w:rFonts w:ascii="宋体" w:eastAsia="宋体" w:hAnsi="宋体" w:cs="宋体" w:hint="eastAsia"/>
          <w:sz w:val="24"/>
        </w:rPr>
        <w:t>以下页面则tomcat安装成功。</w:t>
      </w:r>
    </w:p>
    <w:p w14:paraId="47B5CD91" w14:textId="77777777" w:rsidR="0092522B" w:rsidRDefault="00CE3FA3">
      <w:pPr>
        <w:rPr>
          <w:rFonts w:asciiTheme="minorEastAsia" w:eastAsiaTheme="minorEastAsia" w:hAnsiTheme="minorEastAsia"/>
          <w:sz w:val="24"/>
        </w:rPr>
      </w:pPr>
      <w:r>
        <w:rPr>
          <w:rFonts w:asciiTheme="minorEastAsia" w:eastAsiaTheme="minorEastAsia" w:hAnsiTheme="minorEastAsia" w:hint="eastAsia"/>
          <w:noProof/>
          <w:sz w:val="24"/>
        </w:rPr>
        <w:drawing>
          <wp:inline distT="0" distB="0" distL="114300" distR="114300" wp14:anchorId="299C2BAF" wp14:editId="67449C4F">
            <wp:extent cx="6262370" cy="4048125"/>
            <wp:effectExtent l="0" t="0" r="1270" b="5715"/>
            <wp:docPr id="4" name="图片 4" descr="tomcat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tomcatweb"/>
                    <pic:cNvPicPr>
                      <a:picLocks noChangeAspect="1"/>
                    </pic:cNvPicPr>
                  </pic:nvPicPr>
                  <pic:blipFill>
                    <a:blip r:embed="rId19"/>
                    <a:stretch>
                      <a:fillRect/>
                    </a:stretch>
                  </pic:blipFill>
                  <pic:spPr>
                    <a:xfrm>
                      <a:off x="0" y="0"/>
                      <a:ext cx="6262370" cy="4048125"/>
                    </a:xfrm>
                    <a:prstGeom prst="rect">
                      <a:avLst/>
                    </a:prstGeom>
                  </pic:spPr>
                </pic:pic>
              </a:graphicData>
            </a:graphic>
          </wp:inline>
        </w:drawing>
      </w:r>
    </w:p>
    <w:p w14:paraId="249C1BAE" w14:textId="77777777" w:rsidR="0092522B" w:rsidRDefault="00CE3FA3">
      <w:pPr>
        <w:numPr>
          <w:ilvl w:val="0"/>
          <w:numId w:val="3"/>
        </w:numPr>
        <w:ind w:left="420"/>
        <w:rPr>
          <w:rFonts w:asciiTheme="minorEastAsia" w:eastAsiaTheme="minorEastAsia" w:hAnsiTheme="minorEastAsia"/>
          <w:sz w:val="24"/>
        </w:rPr>
      </w:pPr>
      <w:r>
        <w:rPr>
          <w:rFonts w:asciiTheme="minorEastAsia" w:eastAsiaTheme="minorEastAsia" w:hAnsiTheme="minorEastAsia" w:hint="eastAsia"/>
          <w:sz w:val="24"/>
        </w:rPr>
        <w:t>将tomcat系统服务改成自动启动。</w:t>
      </w:r>
    </w:p>
    <w:p w14:paraId="13DE9A2F" w14:textId="77777777" w:rsidR="0092522B" w:rsidRDefault="00CE3FA3">
      <w:pPr>
        <w:jc w:val="center"/>
        <w:rPr>
          <w:rFonts w:asciiTheme="minorEastAsia" w:eastAsiaTheme="minorEastAsia" w:hAnsiTheme="minorEastAsia"/>
          <w:sz w:val="24"/>
        </w:rPr>
      </w:pPr>
      <w:r>
        <w:rPr>
          <w:noProof/>
        </w:rPr>
        <w:lastRenderedPageBreak/>
        <w:drawing>
          <wp:inline distT="0" distB="0" distL="0" distR="0" wp14:anchorId="4E2D6455" wp14:editId="3E6EDE5B">
            <wp:extent cx="5378450" cy="224790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pic:cNvPicPr>
                      <a:picLocks noChangeAspect="1"/>
                    </pic:cNvPicPr>
                  </pic:nvPicPr>
                  <pic:blipFill>
                    <a:blip r:embed="rId20"/>
                    <a:stretch>
                      <a:fillRect/>
                    </a:stretch>
                  </pic:blipFill>
                  <pic:spPr>
                    <a:xfrm>
                      <a:off x="0" y="0"/>
                      <a:ext cx="5378726" cy="2248016"/>
                    </a:xfrm>
                    <a:prstGeom prst="rect">
                      <a:avLst/>
                    </a:prstGeom>
                  </pic:spPr>
                </pic:pic>
              </a:graphicData>
            </a:graphic>
          </wp:inline>
        </w:drawing>
      </w:r>
    </w:p>
    <w:p w14:paraId="5DCDCAD9" w14:textId="77777777" w:rsidR="0092522B" w:rsidRDefault="00CE3FA3">
      <w:pPr>
        <w:pStyle w:val="1"/>
      </w:pPr>
      <w:bookmarkStart w:id="15" w:name="_Toc696"/>
      <w:r>
        <w:rPr>
          <w:rFonts w:hint="eastAsia"/>
        </w:rPr>
        <w:t>Geomap</w:t>
      </w:r>
      <w:r>
        <w:rPr>
          <w:rFonts w:hint="eastAsia"/>
        </w:rPr>
        <w:t>一张图应用部署</w:t>
      </w:r>
      <w:bookmarkEnd w:id="15"/>
    </w:p>
    <w:p w14:paraId="3AEBD580" w14:textId="77777777" w:rsidR="0092522B" w:rsidRDefault="00CE3FA3">
      <w:pPr>
        <w:pStyle w:val="2"/>
      </w:pPr>
      <w:bookmarkStart w:id="16" w:name="_Toc9964"/>
      <w:r>
        <w:rPr>
          <w:rFonts w:hint="eastAsia"/>
        </w:rPr>
        <w:t>应用部署</w:t>
      </w:r>
      <w:bookmarkEnd w:id="16"/>
    </w:p>
    <w:p w14:paraId="046A7435" w14:textId="0BF376A9" w:rsidR="0092522B" w:rsidRDefault="00D448B5">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1、</w:t>
      </w:r>
      <w:r w:rsidR="00CE3FA3">
        <w:rPr>
          <w:rFonts w:asciiTheme="minorEastAsia" w:eastAsiaTheme="minorEastAsia" w:hAnsiTheme="minorEastAsia" w:hint="eastAsia"/>
          <w:sz w:val="24"/>
        </w:rPr>
        <w:t>tomcat安装目录下的webapps文件夹中新建一个文件夹命名为geomap，将geomap安装包解压在这个文件夹下（如下图所示），并修改config文件夹下config.js文件中portal和服务的地址。</w:t>
      </w:r>
    </w:p>
    <w:p w14:paraId="02F8CD87" w14:textId="57560BBD" w:rsidR="0092522B" w:rsidRDefault="00CE3FA3">
      <w:pPr>
        <w:pStyle w:val="a0"/>
        <w:ind w:firstLineChars="0" w:firstLine="0"/>
        <w:jc w:val="center"/>
      </w:pPr>
      <w:r>
        <w:rPr>
          <w:rFonts w:hint="eastAsia"/>
          <w:noProof/>
        </w:rPr>
        <w:drawing>
          <wp:inline distT="0" distB="0" distL="114300" distR="114300" wp14:anchorId="3E551BDB" wp14:editId="621A6F62">
            <wp:extent cx="5608955" cy="3974465"/>
            <wp:effectExtent l="0" t="0" r="14605" b="3175"/>
            <wp:docPr id="6" name="图片 6" descr="web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webapps"/>
                    <pic:cNvPicPr>
                      <a:picLocks noChangeAspect="1"/>
                    </pic:cNvPicPr>
                  </pic:nvPicPr>
                  <pic:blipFill>
                    <a:blip r:embed="rId21"/>
                    <a:stretch>
                      <a:fillRect/>
                    </a:stretch>
                  </pic:blipFill>
                  <pic:spPr>
                    <a:xfrm>
                      <a:off x="0" y="0"/>
                      <a:ext cx="5608955" cy="3974465"/>
                    </a:xfrm>
                    <a:prstGeom prst="rect">
                      <a:avLst/>
                    </a:prstGeom>
                  </pic:spPr>
                </pic:pic>
              </a:graphicData>
            </a:graphic>
          </wp:inline>
        </w:drawing>
      </w:r>
    </w:p>
    <w:p w14:paraId="1B0D38B0" w14:textId="1066687E" w:rsidR="00AD7052" w:rsidRDefault="00AD7052" w:rsidP="00AD7052">
      <w:pPr>
        <w:pStyle w:val="a0"/>
        <w:ind w:firstLine="560"/>
        <w:jc w:val="left"/>
      </w:pPr>
      <w:r>
        <w:rPr>
          <w:rFonts w:hint="eastAsia"/>
        </w:rPr>
        <w:lastRenderedPageBreak/>
        <w:t>2</w:t>
      </w:r>
      <w:r>
        <w:rPr>
          <w:rFonts w:hint="eastAsia"/>
        </w:rPr>
        <w:t>、</w:t>
      </w:r>
      <w:r w:rsidR="004D1E5B">
        <w:rPr>
          <w:rFonts w:hint="eastAsia"/>
        </w:rPr>
        <w:t>修改一个文件：</w:t>
      </w:r>
      <w:r w:rsidR="004D1E5B">
        <w:rPr>
          <w:rFonts w:hint="eastAsia"/>
        </w:rPr>
        <w:t>index</w:t>
      </w:r>
      <w:r w:rsidR="004D1E5B">
        <w:t>.html</w:t>
      </w:r>
    </w:p>
    <w:p w14:paraId="45A8B479" w14:textId="79B4F363" w:rsidR="004B618A" w:rsidRDefault="004D1E5B" w:rsidP="004B618A">
      <w:pPr>
        <w:widowControl/>
        <w:spacing w:line="240" w:lineRule="auto"/>
        <w:jc w:val="left"/>
      </w:pPr>
      <w:r>
        <w:tab/>
      </w:r>
      <w:r w:rsidR="004B618A" w:rsidRPr="004B618A">
        <w:rPr>
          <w:rFonts w:ascii="宋体" w:eastAsia="宋体" w:hAnsi="宋体" w:cs="宋体"/>
          <w:noProof/>
          <w:kern w:val="0"/>
          <w:sz w:val="24"/>
        </w:rPr>
        <w:drawing>
          <wp:inline distT="0" distB="0" distL="0" distR="0" wp14:anchorId="7CC250F5" wp14:editId="4DB0F992">
            <wp:extent cx="5649338" cy="3866982"/>
            <wp:effectExtent l="0" t="0" r="8890" b="635"/>
            <wp:docPr id="1" name="图片 1" descr="C:\Users\admin\AppData\Roaming\Tencent\Users\963601654\TIM\WinTemp\RichOle\LJCUH2K]GUFJ(TFP42IXM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Roaming\Tencent\Users\963601654\TIM\WinTemp\RichOle\LJCUH2K]GUFJ(TFP42IXMA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56302" cy="3871749"/>
                    </a:xfrm>
                    <a:prstGeom prst="rect">
                      <a:avLst/>
                    </a:prstGeom>
                    <a:noFill/>
                    <a:ln>
                      <a:noFill/>
                    </a:ln>
                  </pic:spPr>
                </pic:pic>
              </a:graphicData>
            </a:graphic>
          </wp:inline>
        </w:drawing>
      </w:r>
    </w:p>
    <w:p w14:paraId="2DEA15AD" w14:textId="1ECE3A58" w:rsidR="008D405A" w:rsidRPr="004B618A" w:rsidRDefault="008D405A" w:rsidP="004B618A">
      <w:pPr>
        <w:widowControl/>
        <w:spacing w:line="240" w:lineRule="auto"/>
        <w:jc w:val="left"/>
        <w:rPr>
          <w:rFonts w:ascii="宋体" w:eastAsia="宋体" w:hAnsi="宋体" w:cs="宋体"/>
          <w:kern w:val="0"/>
          <w:sz w:val="24"/>
        </w:rPr>
      </w:pPr>
      <w:r>
        <w:rPr>
          <w:rFonts w:hint="eastAsia"/>
        </w:rPr>
        <w:t>修改后如下：</w:t>
      </w:r>
    </w:p>
    <w:p w14:paraId="43C3718F" w14:textId="1919996C" w:rsidR="004D1E5B" w:rsidRDefault="00632A37" w:rsidP="00AD7052">
      <w:pPr>
        <w:pStyle w:val="a0"/>
        <w:ind w:firstLine="560"/>
        <w:jc w:val="left"/>
        <w:rPr>
          <w:rFonts w:hint="eastAsia"/>
        </w:rPr>
      </w:pPr>
      <w:bookmarkStart w:id="17" w:name="_GoBack"/>
      <w:r>
        <w:rPr>
          <w:noProof/>
        </w:rPr>
        <w:drawing>
          <wp:inline distT="0" distB="0" distL="0" distR="0" wp14:anchorId="061F8FC4" wp14:editId="5176C6A8">
            <wp:extent cx="5675995" cy="3416300"/>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85918" cy="3422272"/>
                    </a:xfrm>
                    <a:prstGeom prst="rect">
                      <a:avLst/>
                    </a:prstGeom>
                  </pic:spPr>
                </pic:pic>
              </a:graphicData>
            </a:graphic>
          </wp:inline>
        </w:drawing>
      </w:r>
      <w:bookmarkEnd w:id="17"/>
    </w:p>
    <w:p w14:paraId="1DF17755" w14:textId="77777777" w:rsidR="0092522B" w:rsidRDefault="00CE3FA3">
      <w:pPr>
        <w:pStyle w:val="2"/>
      </w:pPr>
      <w:bookmarkStart w:id="18" w:name="_Toc7765"/>
      <w:r>
        <w:rPr>
          <w:rFonts w:hint="eastAsia"/>
        </w:rPr>
        <w:lastRenderedPageBreak/>
        <w:t>访问地址</w:t>
      </w:r>
      <w:bookmarkEnd w:id="18"/>
    </w:p>
    <w:p w14:paraId="537BAFB4" w14:textId="77777777" w:rsidR="0092522B" w:rsidRDefault="00CE3FA3">
      <w:pPr>
        <w:pStyle w:val="a0"/>
        <w:ind w:firstLineChars="0" w:firstLine="420"/>
        <w:rPr>
          <w:rFonts w:asciiTheme="minorEastAsia" w:eastAsiaTheme="minorEastAsia" w:hAnsiTheme="minorEastAsia"/>
          <w:sz w:val="24"/>
        </w:rPr>
      </w:pPr>
      <w:r>
        <w:rPr>
          <w:rFonts w:asciiTheme="minorEastAsia" w:eastAsiaTheme="minorEastAsia" w:hAnsiTheme="minorEastAsia" w:hint="eastAsia"/>
          <w:sz w:val="24"/>
        </w:rPr>
        <w:t>在浏览器中打开</w:t>
      </w:r>
      <w:hyperlink r:id="rId24" w:history="1">
        <w:r>
          <w:rPr>
            <w:rStyle w:val="aff1"/>
            <w:rFonts w:asciiTheme="minorEastAsia" w:eastAsiaTheme="minorEastAsia" w:hAnsiTheme="minorEastAsia" w:hint="eastAsia"/>
            <w:sz w:val="24"/>
          </w:rPr>
          <w:t>http://localhost:8080/geomap/</w:t>
        </w:r>
      </w:hyperlink>
      <w:r>
        <w:rPr>
          <w:rFonts w:asciiTheme="minorEastAsia" w:eastAsiaTheme="minorEastAsia" w:hAnsiTheme="minorEastAsia" w:hint="eastAsia"/>
          <w:sz w:val="24"/>
        </w:rPr>
        <w:t>，既可以访问geomap一张图应用。</w:t>
      </w:r>
    </w:p>
    <w:p w14:paraId="4B10633B" w14:textId="77777777" w:rsidR="0092522B" w:rsidRDefault="00CE3FA3">
      <w:pPr>
        <w:pStyle w:val="a0"/>
        <w:ind w:firstLineChars="0" w:firstLine="0"/>
        <w:rPr>
          <w:rFonts w:asciiTheme="minorEastAsia" w:eastAsiaTheme="minorEastAsia" w:hAnsiTheme="minorEastAsia"/>
          <w:sz w:val="24"/>
        </w:rPr>
      </w:pPr>
      <w:r>
        <w:rPr>
          <w:rFonts w:asciiTheme="minorEastAsia" w:eastAsiaTheme="minorEastAsia" w:hAnsiTheme="minorEastAsia" w:hint="eastAsia"/>
          <w:noProof/>
          <w:sz w:val="24"/>
        </w:rPr>
        <w:drawing>
          <wp:inline distT="0" distB="0" distL="114300" distR="114300" wp14:anchorId="2B2FDFBD" wp14:editId="66A72708">
            <wp:extent cx="6263640" cy="2992755"/>
            <wp:effectExtent l="0" t="0" r="0" b="9525"/>
            <wp:docPr id="7" name="图片 7" descr="一张图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一张图首页"/>
                    <pic:cNvPicPr>
                      <a:picLocks noChangeAspect="1"/>
                    </pic:cNvPicPr>
                  </pic:nvPicPr>
                  <pic:blipFill>
                    <a:blip r:embed="rId25"/>
                    <a:stretch>
                      <a:fillRect/>
                    </a:stretch>
                  </pic:blipFill>
                  <pic:spPr>
                    <a:xfrm>
                      <a:off x="0" y="0"/>
                      <a:ext cx="6263640" cy="2992755"/>
                    </a:xfrm>
                    <a:prstGeom prst="rect">
                      <a:avLst/>
                    </a:prstGeom>
                  </pic:spPr>
                </pic:pic>
              </a:graphicData>
            </a:graphic>
          </wp:inline>
        </w:drawing>
      </w:r>
    </w:p>
    <w:p w14:paraId="4EBBBC47" w14:textId="77777777" w:rsidR="0092522B" w:rsidRDefault="0092522B">
      <w:pPr>
        <w:pStyle w:val="a0"/>
        <w:ind w:firstLineChars="0" w:firstLine="0"/>
        <w:rPr>
          <w:rFonts w:asciiTheme="minorEastAsia" w:eastAsiaTheme="minorEastAsia" w:hAnsiTheme="minorEastAsia"/>
          <w:sz w:val="24"/>
        </w:rPr>
      </w:pPr>
    </w:p>
    <w:sectPr w:rsidR="0092522B">
      <w:pgSz w:w="11906" w:h="16838"/>
      <w:pgMar w:top="1440" w:right="1021" w:bottom="1440" w:left="102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2C882A" w14:textId="77777777" w:rsidR="00A87FD2" w:rsidRDefault="00A87FD2">
      <w:pPr>
        <w:spacing w:line="240" w:lineRule="auto"/>
      </w:pPr>
      <w:r>
        <w:separator/>
      </w:r>
    </w:p>
  </w:endnote>
  <w:endnote w:type="continuationSeparator" w:id="0">
    <w:p w14:paraId="28781C95" w14:textId="77777777" w:rsidR="00A87FD2" w:rsidRDefault="00A87F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_GB2312">
    <w:altName w:val="仿宋"/>
    <w:charset w:val="86"/>
    <w:family w:val="roman"/>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Calibri Light">
    <w:panose1 w:val="020F03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Heiti SC Light">
    <w:altName w:val="Malgun Gothic Semilight"/>
    <w:charset w:val="50"/>
    <w:family w:val="auto"/>
    <w:pitch w:val="default"/>
    <w:sig w:usb0="00000000" w:usb1="090F0000" w:usb2="00000010" w:usb3="00000000" w:csb0="003E0000"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3B57D7" w14:textId="7B942106" w:rsidR="0092522B" w:rsidRDefault="00CE3FA3">
    <w:pPr>
      <w:pStyle w:val="af2"/>
      <w:jc w:val="right"/>
    </w:pPr>
    <w:r>
      <w:fldChar w:fldCharType="begin"/>
    </w:r>
    <w:r>
      <w:instrText>PAGE   \* MERGEFORMAT</w:instrText>
    </w:r>
    <w:r>
      <w:fldChar w:fldCharType="separate"/>
    </w:r>
    <w:r w:rsidR="00632A37" w:rsidRPr="00632A37">
      <w:rPr>
        <w:noProof/>
        <w:lang w:val="zh-CN"/>
      </w:rPr>
      <w:t>8</w:t>
    </w:r>
    <w:r>
      <w:fldChar w:fldCharType="end"/>
    </w:r>
  </w:p>
  <w:p w14:paraId="38A592DF" w14:textId="77777777" w:rsidR="0092522B" w:rsidRDefault="0092522B">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D811FC" w14:textId="77777777" w:rsidR="00A87FD2" w:rsidRDefault="00A87FD2">
      <w:pPr>
        <w:spacing w:line="240" w:lineRule="auto"/>
      </w:pPr>
      <w:r>
        <w:separator/>
      </w:r>
    </w:p>
  </w:footnote>
  <w:footnote w:type="continuationSeparator" w:id="0">
    <w:p w14:paraId="740A891E" w14:textId="77777777" w:rsidR="00A87FD2" w:rsidRDefault="00A87FD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B9FC9C" w14:textId="77777777" w:rsidR="0092522B" w:rsidRDefault="00CE3FA3">
    <w:pPr>
      <w:pStyle w:val="af4"/>
      <w:pBdr>
        <w:bottom w:val="none" w:sz="0" w:space="0" w:color="auto"/>
      </w:pBdr>
      <w:tabs>
        <w:tab w:val="left" w:pos="3382"/>
      </w:tabs>
      <w:jc w:val="left"/>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0A43E0"/>
    <w:multiLevelType w:val="multilevel"/>
    <w:tmpl w:val="150A43E0"/>
    <w:lvl w:ilvl="0">
      <w:start w:val="1"/>
      <w:numFmt w:val="decimal"/>
      <w:lvlText w:val="%1"/>
      <w:lvlJc w:val="left"/>
      <w:pPr>
        <w:tabs>
          <w:tab w:val="left" w:pos="630"/>
        </w:tabs>
        <w:ind w:left="630" w:hanging="630"/>
      </w:pPr>
      <w:rPr>
        <w:rFonts w:hint="default"/>
      </w:rPr>
    </w:lvl>
    <w:lvl w:ilvl="1">
      <w:start w:val="1"/>
      <w:numFmt w:val="decimal"/>
      <w:lvlText w:val="%1.%2"/>
      <w:lvlJc w:val="left"/>
      <w:pPr>
        <w:tabs>
          <w:tab w:val="left" w:pos="720"/>
        </w:tabs>
        <w:ind w:left="720" w:hanging="720"/>
      </w:pPr>
      <w:rPr>
        <w:rFonts w:hint="default"/>
      </w:rPr>
    </w:lvl>
    <w:lvl w:ilvl="2">
      <w:start w:val="1"/>
      <w:numFmt w:val="decimal"/>
      <w:lvlText w:val="%1.%2.%3"/>
      <w:lvlJc w:val="left"/>
      <w:pPr>
        <w:tabs>
          <w:tab w:val="left" w:pos="720"/>
        </w:tabs>
        <w:ind w:left="720" w:hanging="720"/>
      </w:pPr>
      <w:rPr>
        <w:rFonts w:hint="default"/>
      </w:rPr>
    </w:lvl>
    <w:lvl w:ilvl="3">
      <w:start w:val="1"/>
      <w:numFmt w:val="decimal"/>
      <w:pStyle w:val="4"/>
      <w:lvlText w:val="%1.%2.%3.%4"/>
      <w:lvlJc w:val="left"/>
      <w:pPr>
        <w:tabs>
          <w:tab w:val="left" w:pos="1080"/>
        </w:tabs>
        <w:ind w:left="1080" w:hanging="1080"/>
      </w:pPr>
      <w:rPr>
        <w:rFonts w:hint="default"/>
      </w:rPr>
    </w:lvl>
    <w:lvl w:ilvl="4">
      <w:start w:val="1"/>
      <w:numFmt w:val="decimal"/>
      <w:lvlText w:val="%1.%2.%3.%4.%5"/>
      <w:lvlJc w:val="left"/>
      <w:pPr>
        <w:tabs>
          <w:tab w:val="left" w:pos="1440"/>
        </w:tabs>
        <w:ind w:left="1440" w:hanging="1440"/>
      </w:pPr>
      <w:rPr>
        <w:rFonts w:hint="default"/>
      </w:rPr>
    </w:lvl>
    <w:lvl w:ilvl="5">
      <w:start w:val="1"/>
      <w:numFmt w:val="decimal"/>
      <w:lvlText w:val="%1.%2.%3.%4.%5.%6"/>
      <w:lvlJc w:val="left"/>
      <w:pPr>
        <w:tabs>
          <w:tab w:val="left" w:pos="1800"/>
        </w:tabs>
        <w:ind w:left="1800" w:hanging="1800"/>
      </w:pPr>
      <w:rPr>
        <w:rFonts w:hint="default"/>
      </w:rPr>
    </w:lvl>
    <w:lvl w:ilvl="6">
      <w:start w:val="1"/>
      <w:numFmt w:val="decimal"/>
      <w:lvlText w:val="%1.%2.%3.%4.%5.%6.%7"/>
      <w:lvlJc w:val="left"/>
      <w:pPr>
        <w:tabs>
          <w:tab w:val="left" w:pos="1800"/>
        </w:tabs>
        <w:ind w:left="1800" w:hanging="1800"/>
      </w:pPr>
      <w:rPr>
        <w:rFonts w:hint="default"/>
      </w:rPr>
    </w:lvl>
    <w:lvl w:ilvl="7">
      <w:start w:val="1"/>
      <w:numFmt w:val="decimal"/>
      <w:lvlText w:val="%1.%2.%3.%4.%5.%6.%7.%8"/>
      <w:lvlJc w:val="left"/>
      <w:pPr>
        <w:tabs>
          <w:tab w:val="left" w:pos="2160"/>
        </w:tabs>
        <w:ind w:left="2160" w:hanging="2160"/>
      </w:pPr>
      <w:rPr>
        <w:rFonts w:hint="default"/>
      </w:rPr>
    </w:lvl>
    <w:lvl w:ilvl="8">
      <w:start w:val="1"/>
      <w:numFmt w:val="decimal"/>
      <w:lvlText w:val="%1.%2.%3.%4.%5.%6.%7.%8.%9"/>
      <w:lvlJc w:val="left"/>
      <w:pPr>
        <w:tabs>
          <w:tab w:val="left" w:pos="2520"/>
        </w:tabs>
        <w:ind w:left="2520" w:hanging="2520"/>
      </w:pPr>
      <w:rPr>
        <w:rFonts w:hint="default"/>
      </w:rPr>
    </w:lvl>
  </w:abstractNum>
  <w:abstractNum w:abstractNumId="1" w15:restartNumberingAfterBreak="0">
    <w:nsid w:val="37236F47"/>
    <w:multiLevelType w:val="multilevel"/>
    <w:tmpl w:val="37236F47"/>
    <w:lvl w:ilvl="0">
      <w:start w:val="1"/>
      <w:numFmt w:val="decimal"/>
      <w:pStyle w:val="1"/>
      <w:lvlText w:val="%1"/>
      <w:lvlJc w:val="center"/>
      <w:pPr>
        <w:ind w:left="420" w:hanging="420"/>
      </w:pPr>
      <w:rPr>
        <w:rFonts w:hint="eastAsia"/>
      </w:rPr>
    </w:lvl>
    <w:lvl w:ilvl="1">
      <w:start w:val="1"/>
      <w:numFmt w:val="decimal"/>
      <w:pStyle w:val="2"/>
      <w:lvlText w:val="%1.%2 "/>
      <w:lvlJc w:val="left"/>
      <w:pPr>
        <w:tabs>
          <w:tab w:val="left" w:pos="567"/>
        </w:tabs>
        <w:ind w:left="567" w:hanging="567"/>
      </w:pPr>
      <w:rPr>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3"/>
      <w:lvlText w:val="%1.%2.%3 "/>
      <w:lvlJc w:val="left"/>
      <w:pPr>
        <w:tabs>
          <w:tab w:val="left" w:pos="709"/>
        </w:tabs>
        <w:ind w:left="709" w:hanging="709"/>
      </w:pPr>
      <w:rPr>
        <w:rFonts w:hint="eastAsia"/>
      </w:rPr>
    </w:lvl>
    <w:lvl w:ilvl="3">
      <w:start w:val="1"/>
      <w:numFmt w:val="decimal"/>
      <w:pStyle w:val="40"/>
      <w:lvlText w:val="%1.%2.%3.%4"/>
      <w:lvlJc w:val="left"/>
      <w:pPr>
        <w:tabs>
          <w:tab w:val="left" w:pos="964"/>
        </w:tabs>
        <w:ind w:left="851" w:hanging="851"/>
      </w:pPr>
      <w:rPr>
        <w:rFonts w:ascii="Times New Roman" w:hAnsi="Times New Roman" w:cs="Times New Roman" w:hint="default"/>
      </w:rPr>
    </w:lvl>
    <w:lvl w:ilvl="4">
      <w:start w:val="1"/>
      <w:numFmt w:val="decimal"/>
      <w:pStyle w:val="5"/>
      <w:lvlText w:val="%1.%2.%3.%4.%5"/>
      <w:lvlJc w:val="left"/>
      <w:pPr>
        <w:tabs>
          <w:tab w:val="left" w:pos="1049"/>
        </w:tabs>
        <w:ind w:left="992" w:hanging="992"/>
      </w:pPr>
      <w:rPr>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5">
      <w:start w:val="1"/>
      <w:numFmt w:val="decimal"/>
      <w:pStyle w:val="6"/>
      <w:lvlText w:val="%1.%2.%3.%4.%5.%6"/>
      <w:lvlJc w:val="left"/>
      <w:pPr>
        <w:tabs>
          <w:tab w:val="left" w:pos="1247"/>
        </w:tabs>
        <w:ind w:left="1134" w:hanging="1134"/>
      </w:pPr>
      <w:rPr>
        <w:rFonts w:ascii="Times New Roman" w:hAnsi="Times New Roman" w:cs="Times New Roman" w:hint="default"/>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2" w15:restartNumberingAfterBreak="0">
    <w:nsid w:val="6A672698"/>
    <w:multiLevelType w:val="singleLevel"/>
    <w:tmpl w:val="6A672698"/>
    <w:lvl w:ilvl="0">
      <w:start w:val="1"/>
      <w:numFmt w:val="decimal"/>
      <w:suff w:val="nothing"/>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bordersDoNotSurroundHeader/>
  <w:bordersDoNotSurroundFooter/>
  <w:attachedTemplate r:id="rId1"/>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3C0E"/>
    <w:rsid w:val="00001184"/>
    <w:rsid w:val="00001E48"/>
    <w:rsid w:val="00004CD2"/>
    <w:rsid w:val="00005784"/>
    <w:rsid w:val="0000644E"/>
    <w:rsid w:val="00006A2B"/>
    <w:rsid w:val="00006C4B"/>
    <w:rsid w:val="00007147"/>
    <w:rsid w:val="00007944"/>
    <w:rsid w:val="000106EC"/>
    <w:rsid w:val="00011007"/>
    <w:rsid w:val="000110CB"/>
    <w:rsid w:val="00012676"/>
    <w:rsid w:val="000128BC"/>
    <w:rsid w:val="00012E3E"/>
    <w:rsid w:val="00015204"/>
    <w:rsid w:val="00015D66"/>
    <w:rsid w:val="000164D4"/>
    <w:rsid w:val="00017056"/>
    <w:rsid w:val="0002027D"/>
    <w:rsid w:val="00021B85"/>
    <w:rsid w:val="000223CE"/>
    <w:rsid w:val="0002254C"/>
    <w:rsid w:val="00023756"/>
    <w:rsid w:val="000237A3"/>
    <w:rsid w:val="00024212"/>
    <w:rsid w:val="000246C4"/>
    <w:rsid w:val="0002555A"/>
    <w:rsid w:val="00025850"/>
    <w:rsid w:val="00025D60"/>
    <w:rsid w:val="000261E0"/>
    <w:rsid w:val="00026A80"/>
    <w:rsid w:val="000272D3"/>
    <w:rsid w:val="000273EB"/>
    <w:rsid w:val="0002740F"/>
    <w:rsid w:val="000276F2"/>
    <w:rsid w:val="00027706"/>
    <w:rsid w:val="00027EBF"/>
    <w:rsid w:val="00031E68"/>
    <w:rsid w:val="00033C48"/>
    <w:rsid w:val="00033DE4"/>
    <w:rsid w:val="000344BE"/>
    <w:rsid w:val="00035CA5"/>
    <w:rsid w:val="00036201"/>
    <w:rsid w:val="00036349"/>
    <w:rsid w:val="000365F3"/>
    <w:rsid w:val="00036EAB"/>
    <w:rsid w:val="0003734B"/>
    <w:rsid w:val="00037974"/>
    <w:rsid w:val="00037F9C"/>
    <w:rsid w:val="00043862"/>
    <w:rsid w:val="000441E3"/>
    <w:rsid w:val="000441E6"/>
    <w:rsid w:val="000442C2"/>
    <w:rsid w:val="0004494F"/>
    <w:rsid w:val="00044DC0"/>
    <w:rsid w:val="00045059"/>
    <w:rsid w:val="000465D9"/>
    <w:rsid w:val="000466AC"/>
    <w:rsid w:val="0004691E"/>
    <w:rsid w:val="0004699B"/>
    <w:rsid w:val="0004744C"/>
    <w:rsid w:val="00047650"/>
    <w:rsid w:val="000501DB"/>
    <w:rsid w:val="000503A9"/>
    <w:rsid w:val="000506A0"/>
    <w:rsid w:val="00050A78"/>
    <w:rsid w:val="00051ABC"/>
    <w:rsid w:val="00051B5F"/>
    <w:rsid w:val="00051E2B"/>
    <w:rsid w:val="00051F56"/>
    <w:rsid w:val="00052184"/>
    <w:rsid w:val="00052A03"/>
    <w:rsid w:val="00052F0C"/>
    <w:rsid w:val="000530ED"/>
    <w:rsid w:val="000545CF"/>
    <w:rsid w:val="00054F5A"/>
    <w:rsid w:val="00055834"/>
    <w:rsid w:val="00055C8E"/>
    <w:rsid w:val="00055E13"/>
    <w:rsid w:val="00055E48"/>
    <w:rsid w:val="0005649C"/>
    <w:rsid w:val="0006078B"/>
    <w:rsid w:val="000611E6"/>
    <w:rsid w:val="00061684"/>
    <w:rsid w:val="0006176F"/>
    <w:rsid w:val="00062871"/>
    <w:rsid w:val="00063467"/>
    <w:rsid w:val="00063A47"/>
    <w:rsid w:val="000650A7"/>
    <w:rsid w:val="0006692A"/>
    <w:rsid w:val="00066D79"/>
    <w:rsid w:val="0007067E"/>
    <w:rsid w:val="00070882"/>
    <w:rsid w:val="00070B60"/>
    <w:rsid w:val="000711A9"/>
    <w:rsid w:val="00071C59"/>
    <w:rsid w:val="00072671"/>
    <w:rsid w:val="00072CB5"/>
    <w:rsid w:val="00072D04"/>
    <w:rsid w:val="0007310B"/>
    <w:rsid w:val="0007320E"/>
    <w:rsid w:val="000733ED"/>
    <w:rsid w:val="00073E89"/>
    <w:rsid w:val="00074DDC"/>
    <w:rsid w:val="000760C8"/>
    <w:rsid w:val="0007704E"/>
    <w:rsid w:val="000774BB"/>
    <w:rsid w:val="00077769"/>
    <w:rsid w:val="00080354"/>
    <w:rsid w:val="0008045F"/>
    <w:rsid w:val="000816BE"/>
    <w:rsid w:val="00081BFD"/>
    <w:rsid w:val="00081E60"/>
    <w:rsid w:val="000824B0"/>
    <w:rsid w:val="0008284E"/>
    <w:rsid w:val="00082FA3"/>
    <w:rsid w:val="00083308"/>
    <w:rsid w:val="0008345E"/>
    <w:rsid w:val="00083D00"/>
    <w:rsid w:val="00084A77"/>
    <w:rsid w:val="00084D05"/>
    <w:rsid w:val="00085193"/>
    <w:rsid w:val="00085462"/>
    <w:rsid w:val="00085E4A"/>
    <w:rsid w:val="00085E9D"/>
    <w:rsid w:val="00086BBD"/>
    <w:rsid w:val="00087021"/>
    <w:rsid w:val="00087D00"/>
    <w:rsid w:val="00091EB6"/>
    <w:rsid w:val="00093A58"/>
    <w:rsid w:val="00093C9A"/>
    <w:rsid w:val="00094D16"/>
    <w:rsid w:val="0009558D"/>
    <w:rsid w:val="00096944"/>
    <w:rsid w:val="00096EB9"/>
    <w:rsid w:val="00096FA0"/>
    <w:rsid w:val="00097EDA"/>
    <w:rsid w:val="000A0D2B"/>
    <w:rsid w:val="000A1F8D"/>
    <w:rsid w:val="000A22E5"/>
    <w:rsid w:val="000A2739"/>
    <w:rsid w:val="000A2C46"/>
    <w:rsid w:val="000A2CB0"/>
    <w:rsid w:val="000A3239"/>
    <w:rsid w:val="000A35A3"/>
    <w:rsid w:val="000A3C85"/>
    <w:rsid w:val="000A3D78"/>
    <w:rsid w:val="000A4859"/>
    <w:rsid w:val="000A52AF"/>
    <w:rsid w:val="000A540B"/>
    <w:rsid w:val="000A681C"/>
    <w:rsid w:val="000A6941"/>
    <w:rsid w:val="000A7724"/>
    <w:rsid w:val="000A7C5A"/>
    <w:rsid w:val="000B0917"/>
    <w:rsid w:val="000B12CA"/>
    <w:rsid w:val="000B159B"/>
    <w:rsid w:val="000B1DED"/>
    <w:rsid w:val="000B316B"/>
    <w:rsid w:val="000B3171"/>
    <w:rsid w:val="000B3264"/>
    <w:rsid w:val="000B4937"/>
    <w:rsid w:val="000B4C9A"/>
    <w:rsid w:val="000B547E"/>
    <w:rsid w:val="000B58AB"/>
    <w:rsid w:val="000B5C96"/>
    <w:rsid w:val="000B5DEB"/>
    <w:rsid w:val="000B68EC"/>
    <w:rsid w:val="000B6942"/>
    <w:rsid w:val="000B696D"/>
    <w:rsid w:val="000B6BDE"/>
    <w:rsid w:val="000B706C"/>
    <w:rsid w:val="000B74D3"/>
    <w:rsid w:val="000B7B20"/>
    <w:rsid w:val="000B7B4C"/>
    <w:rsid w:val="000B7D7A"/>
    <w:rsid w:val="000C0EB5"/>
    <w:rsid w:val="000C1E9A"/>
    <w:rsid w:val="000C3220"/>
    <w:rsid w:val="000C4922"/>
    <w:rsid w:val="000C4E29"/>
    <w:rsid w:val="000C4F57"/>
    <w:rsid w:val="000C513B"/>
    <w:rsid w:val="000C6CAE"/>
    <w:rsid w:val="000C6FF5"/>
    <w:rsid w:val="000C7091"/>
    <w:rsid w:val="000D17BF"/>
    <w:rsid w:val="000D21B0"/>
    <w:rsid w:val="000D30B7"/>
    <w:rsid w:val="000D39EC"/>
    <w:rsid w:val="000D3ECC"/>
    <w:rsid w:val="000D41C3"/>
    <w:rsid w:val="000D5306"/>
    <w:rsid w:val="000D5453"/>
    <w:rsid w:val="000D69E0"/>
    <w:rsid w:val="000D705D"/>
    <w:rsid w:val="000D7807"/>
    <w:rsid w:val="000D7C27"/>
    <w:rsid w:val="000E0A4D"/>
    <w:rsid w:val="000E0F0F"/>
    <w:rsid w:val="000E1A9A"/>
    <w:rsid w:val="000E2305"/>
    <w:rsid w:val="000E2944"/>
    <w:rsid w:val="000E2C42"/>
    <w:rsid w:val="000E3101"/>
    <w:rsid w:val="000E3598"/>
    <w:rsid w:val="000E3636"/>
    <w:rsid w:val="000E4CE7"/>
    <w:rsid w:val="000E56C3"/>
    <w:rsid w:val="000E56D3"/>
    <w:rsid w:val="000E5883"/>
    <w:rsid w:val="000E5AF2"/>
    <w:rsid w:val="000E5C91"/>
    <w:rsid w:val="000E61EE"/>
    <w:rsid w:val="000E66FF"/>
    <w:rsid w:val="000E6B9C"/>
    <w:rsid w:val="000E73A0"/>
    <w:rsid w:val="000E7C31"/>
    <w:rsid w:val="000F0A1A"/>
    <w:rsid w:val="000F0DEF"/>
    <w:rsid w:val="000F152C"/>
    <w:rsid w:val="000F1C52"/>
    <w:rsid w:val="000F1E20"/>
    <w:rsid w:val="000F2491"/>
    <w:rsid w:val="000F2ABB"/>
    <w:rsid w:val="000F755F"/>
    <w:rsid w:val="001003DF"/>
    <w:rsid w:val="00101375"/>
    <w:rsid w:val="001026B6"/>
    <w:rsid w:val="00102943"/>
    <w:rsid w:val="00102BBB"/>
    <w:rsid w:val="00102DD0"/>
    <w:rsid w:val="00103068"/>
    <w:rsid w:val="00103AB8"/>
    <w:rsid w:val="001052CE"/>
    <w:rsid w:val="0010537E"/>
    <w:rsid w:val="00106673"/>
    <w:rsid w:val="00106DCD"/>
    <w:rsid w:val="00107038"/>
    <w:rsid w:val="0010720F"/>
    <w:rsid w:val="001101FD"/>
    <w:rsid w:val="0011129C"/>
    <w:rsid w:val="0011203E"/>
    <w:rsid w:val="00113CE1"/>
    <w:rsid w:val="00113F3C"/>
    <w:rsid w:val="001146D0"/>
    <w:rsid w:val="001152C9"/>
    <w:rsid w:val="00115E16"/>
    <w:rsid w:val="00115E77"/>
    <w:rsid w:val="0011690C"/>
    <w:rsid w:val="00121D6D"/>
    <w:rsid w:val="001226E0"/>
    <w:rsid w:val="00122CEB"/>
    <w:rsid w:val="00123757"/>
    <w:rsid w:val="00123880"/>
    <w:rsid w:val="00123944"/>
    <w:rsid w:val="00123C0D"/>
    <w:rsid w:val="001246E3"/>
    <w:rsid w:val="00124AF2"/>
    <w:rsid w:val="00125698"/>
    <w:rsid w:val="00125766"/>
    <w:rsid w:val="00126592"/>
    <w:rsid w:val="00126EE7"/>
    <w:rsid w:val="001270A4"/>
    <w:rsid w:val="00127301"/>
    <w:rsid w:val="00130C1A"/>
    <w:rsid w:val="0013171C"/>
    <w:rsid w:val="00131814"/>
    <w:rsid w:val="00131B6E"/>
    <w:rsid w:val="00131DC2"/>
    <w:rsid w:val="00132752"/>
    <w:rsid w:val="00132FC7"/>
    <w:rsid w:val="001331D3"/>
    <w:rsid w:val="00133383"/>
    <w:rsid w:val="00133AD5"/>
    <w:rsid w:val="001348E2"/>
    <w:rsid w:val="001355B6"/>
    <w:rsid w:val="00135F1E"/>
    <w:rsid w:val="001363B4"/>
    <w:rsid w:val="00136436"/>
    <w:rsid w:val="001369C4"/>
    <w:rsid w:val="001371D3"/>
    <w:rsid w:val="00137DE4"/>
    <w:rsid w:val="0014089E"/>
    <w:rsid w:val="001409FC"/>
    <w:rsid w:val="00141023"/>
    <w:rsid w:val="001412AF"/>
    <w:rsid w:val="00141790"/>
    <w:rsid w:val="001419F6"/>
    <w:rsid w:val="00141A5E"/>
    <w:rsid w:val="001429D0"/>
    <w:rsid w:val="00142D2F"/>
    <w:rsid w:val="00143044"/>
    <w:rsid w:val="00143642"/>
    <w:rsid w:val="00144127"/>
    <w:rsid w:val="00144818"/>
    <w:rsid w:val="001450FA"/>
    <w:rsid w:val="001456BA"/>
    <w:rsid w:val="00145D29"/>
    <w:rsid w:val="001460FA"/>
    <w:rsid w:val="00146908"/>
    <w:rsid w:val="00146A40"/>
    <w:rsid w:val="00147542"/>
    <w:rsid w:val="0015004A"/>
    <w:rsid w:val="001506E7"/>
    <w:rsid w:val="001514E6"/>
    <w:rsid w:val="001519D8"/>
    <w:rsid w:val="00151BFC"/>
    <w:rsid w:val="001527CE"/>
    <w:rsid w:val="00152865"/>
    <w:rsid w:val="00152B7C"/>
    <w:rsid w:val="00153066"/>
    <w:rsid w:val="00153C80"/>
    <w:rsid w:val="0015491B"/>
    <w:rsid w:val="00154A54"/>
    <w:rsid w:val="001559C5"/>
    <w:rsid w:val="0015643B"/>
    <w:rsid w:val="001570C8"/>
    <w:rsid w:val="00157C5B"/>
    <w:rsid w:val="0016023A"/>
    <w:rsid w:val="001619DA"/>
    <w:rsid w:val="001620C6"/>
    <w:rsid w:val="001642D0"/>
    <w:rsid w:val="001643A5"/>
    <w:rsid w:val="00164FC5"/>
    <w:rsid w:val="001653BF"/>
    <w:rsid w:val="0016581E"/>
    <w:rsid w:val="00165929"/>
    <w:rsid w:val="00165C40"/>
    <w:rsid w:val="00165F22"/>
    <w:rsid w:val="00165FD3"/>
    <w:rsid w:val="00167771"/>
    <w:rsid w:val="001701E7"/>
    <w:rsid w:val="001706DC"/>
    <w:rsid w:val="00170E0F"/>
    <w:rsid w:val="00171022"/>
    <w:rsid w:val="0017204F"/>
    <w:rsid w:val="00172373"/>
    <w:rsid w:val="0017295E"/>
    <w:rsid w:val="001731A1"/>
    <w:rsid w:val="001735BA"/>
    <w:rsid w:val="001737F2"/>
    <w:rsid w:val="001751BC"/>
    <w:rsid w:val="00175979"/>
    <w:rsid w:val="00175A3B"/>
    <w:rsid w:val="00175CEA"/>
    <w:rsid w:val="00176087"/>
    <w:rsid w:val="00176F51"/>
    <w:rsid w:val="0017714F"/>
    <w:rsid w:val="001801AD"/>
    <w:rsid w:val="00181554"/>
    <w:rsid w:val="0018261E"/>
    <w:rsid w:val="0018276A"/>
    <w:rsid w:val="00182E1A"/>
    <w:rsid w:val="00182E60"/>
    <w:rsid w:val="00184885"/>
    <w:rsid w:val="00184A71"/>
    <w:rsid w:val="00184F03"/>
    <w:rsid w:val="00185229"/>
    <w:rsid w:val="001861FE"/>
    <w:rsid w:val="001865D5"/>
    <w:rsid w:val="00187C90"/>
    <w:rsid w:val="0019077D"/>
    <w:rsid w:val="001913EF"/>
    <w:rsid w:val="00191C44"/>
    <w:rsid w:val="00191E65"/>
    <w:rsid w:val="001936A9"/>
    <w:rsid w:val="00193ECE"/>
    <w:rsid w:val="00194481"/>
    <w:rsid w:val="00195676"/>
    <w:rsid w:val="00195868"/>
    <w:rsid w:val="00195B84"/>
    <w:rsid w:val="00196FF1"/>
    <w:rsid w:val="001A0BD0"/>
    <w:rsid w:val="001A1355"/>
    <w:rsid w:val="001A16F2"/>
    <w:rsid w:val="001A1E41"/>
    <w:rsid w:val="001A2097"/>
    <w:rsid w:val="001A258A"/>
    <w:rsid w:val="001A26DC"/>
    <w:rsid w:val="001A2EC9"/>
    <w:rsid w:val="001A38E6"/>
    <w:rsid w:val="001A4057"/>
    <w:rsid w:val="001A4392"/>
    <w:rsid w:val="001A4399"/>
    <w:rsid w:val="001A595F"/>
    <w:rsid w:val="001A6610"/>
    <w:rsid w:val="001A6671"/>
    <w:rsid w:val="001A6AA9"/>
    <w:rsid w:val="001A7089"/>
    <w:rsid w:val="001A7B3A"/>
    <w:rsid w:val="001B0DDF"/>
    <w:rsid w:val="001B0F23"/>
    <w:rsid w:val="001B14AE"/>
    <w:rsid w:val="001B14D3"/>
    <w:rsid w:val="001B1901"/>
    <w:rsid w:val="001B213D"/>
    <w:rsid w:val="001B2614"/>
    <w:rsid w:val="001B38A7"/>
    <w:rsid w:val="001B4ECA"/>
    <w:rsid w:val="001B5014"/>
    <w:rsid w:val="001B52DC"/>
    <w:rsid w:val="001B72C9"/>
    <w:rsid w:val="001B74C7"/>
    <w:rsid w:val="001B7AD8"/>
    <w:rsid w:val="001B7C81"/>
    <w:rsid w:val="001B7FC9"/>
    <w:rsid w:val="001C0559"/>
    <w:rsid w:val="001C06D1"/>
    <w:rsid w:val="001C176D"/>
    <w:rsid w:val="001C2170"/>
    <w:rsid w:val="001C2CD4"/>
    <w:rsid w:val="001C2FA9"/>
    <w:rsid w:val="001C35CD"/>
    <w:rsid w:val="001C516E"/>
    <w:rsid w:val="001C5832"/>
    <w:rsid w:val="001C5E8F"/>
    <w:rsid w:val="001C6587"/>
    <w:rsid w:val="001C6CA2"/>
    <w:rsid w:val="001D05C6"/>
    <w:rsid w:val="001D080D"/>
    <w:rsid w:val="001D12A2"/>
    <w:rsid w:val="001D1951"/>
    <w:rsid w:val="001D231D"/>
    <w:rsid w:val="001D2859"/>
    <w:rsid w:val="001D28F8"/>
    <w:rsid w:val="001D3CAA"/>
    <w:rsid w:val="001D4C50"/>
    <w:rsid w:val="001D5136"/>
    <w:rsid w:val="001D5316"/>
    <w:rsid w:val="001D59EF"/>
    <w:rsid w:val="001D5AA3"/>
    <w:rsid w:val="001D5CF2"/>
    <w:rsid w:val="001D6241"/>
    <w:rsid w:val="001D6C0D"/>
    <w:rsid w:val="001D6F2D"/>
    <w:rsid w:val="001D7AC2"/>
    <w:rsid w:val="001D7F2B"/>
    <w:rsid w:val="001E0193"/>
    <w:rsid w:val="001E1235"/>
    <w:rsid w:val="001E19C6"/>
    <w:rsid w:val="001E1AC2"/>
    <w:rsid w:val="001E1BEF"/>
    <w:rsid w:val="001E1E77"/>
    <w:rsid w:val="001E263D"/>
    <w:rsid w:val="001E2C53"/>
    <w:rsid w:val="001E3DF6"/>
    <w:rsid w:val="001E4078"/>
    <w:rsid w:val="001E42C6"/>
    <w:rsid w:val="001E4685"/>
    <w:rsid w:val="001E501E"/>
    <w:rsid w:val="001E5B14"/>
    <w:rsid w:val="001E659A"/>
    <w:rsid w:val="001E681D"/>
    <w:rsid w:val="001E763F"/>
    <w:rsid w:val="001E7BC6"/>
    <w:rsid w:val="001F04F1"/>
    <w:rsid w:val="001F1229"/>
    <w:rsid w:val="001F135F"/>
    <w:rsid w:val="001F18C7"/>
    <w:rsid w:val="001F1CE4"/>
    <w:rsid w:val="001F1D1D"/>
    <w:rsid w:val="001F2007"/>
    <w:rsid w:val="001F2634"/>
    <w:rsid w:val="001F2A2C"/>
    <w:rsid w:val="001F2B52"/>
    <w:rsid w:val="001F2DF3"/>
    <w:rsid w:val="001F31AA"/>
    <w:rsid w:val="001F558C"/>
    <w:rsid w:val="001F6793"/>
    <w:rsid w:val="001F7507"/>
    <w:rsid w:val="001F7C00"/>
    <w:rsid w:val="0020035A"/>
    <w:rsid w:val="00200844"/>
    <w:rsid w:val="00200A37"/>
    <w:rsid w:val="002017FF"/>
    <w:rsid w:val="00201837"/>
    <w:rsid w:val="00201B1E"/>
    <w:rsid w:val="0020297F"/>
    <w:rsid w:val="00202A68"/>
    <w:rsid w:val="00203857"/>
    <w:rsid w:val="0020387F"/>
    <w:rsid w:val="00204512"/>
    <w:rsid w:val="002049CC"/>
    <w:rsid w:val="00204E68"/>
    <w:rsid w:val="0020566B"/>
    <w:rsid w:val="002062A6"/>
    <w:rsid w:val="00206AB7"/>
    <w:rsid w:val="00206D3B"/>
    <w:rsid w:val="002103F6"/>
    <w:rsid w:val="0021042E"/>
    <w:rsid w:val="002111D2"/>
    <w:rsid w:val="00211702"/>
    <w:rsid w:val="0021182E"/>
    <w:rsid w:val="002124E5"/>
    <w:rsid w:val="00212AB8"/>
    <w:rsid w:val="00213B7F"/>
    <w:rsid w:val="00214F3E"/>
    <w:rsid w:val="00215487"/>
    <w:rsid w:val="00215CD0"/>
    <w:rsid w:val="00215E70"/>
    <w:rsid w:val="002162DF"/>
    <w:rsid w:val="00216492"/>
    <w:rsid w:val="002167C2"/>
    <w:rsid w:val="00216EC6"/>
    <w:rsid w:val="00217075"/>
    <w:rsid w:val="0021774F"/>
    <w:rsid w:val="00220923"/>
    <w:rsid w:val="00220FEC"/>
    <w:rsid w:val="002211DE"/>
    <w:rsid w:val="002223A8"/>
    <w:rsid w:val="002223B3"/>
    <w:rsid w:val="00223355"/>
    <w:rsid w:val="002237DB"/>
    <w:rsid w:val="00224537"/>
    <w:rsid w:val="00224A67"/>
    <w:rsid w:val="002254A1"/>
    <w:rsid w:val="00225535"/>
    <w:rsid w:val="00225B36"/>
    <w:rsid w:val="00225F04"/>
    <w:rsid w:val="00226400"/>
    <w:rsid w:val="00230185"/>
    <w:rsid w:val="002306ED"/>
    <w:rsid w:val="002317D6"/>
    <w:rsid w:val="00231CA4"/>
    <w:rsid w:val="00231E29"/>
    <w:rsid w:val="0023308E"/>
    <w:rsid w:val="002334D6"/>
    <w:rsid w:val="00233A69"/>
    <w:rsid w:val="00233B55"/>
    <w:rsid w:val="002341D6"/>
    <w:rsid w:val="002342D0"/>
    <w:rsid w:val="002345D5"/>
    <w:rsid w:val="0023521B"/>
    <w:rsid w:val="002358E2"/>
    <w:rsid w:val="00235B8B"/>
    <w:rsid w:val="00236887"/>
    <w:rsid w:val="00236A37"/>
    <w:rsid w:val="00236B3B"/>
    <w:rsid w:val="00236BD3"/>
    <w:rsid w:val="0023735F"/>
    <w:rsid w:val="0023762A"/>
    <w:rsid w:val="00237B91"/>
    <w:rsid w:val="00237FFA"/>
    <w:rsid w:val="002403BE"/>
    <w:rsid w:val="00240827"/>
    <w:rsid w:val="00240A5D"/>
    <w:rsid w:val="00240DEF"/>
    <w:rsid w:val="00241440"/>
    <w:rsid w:val="002417D3"/>
    <w:rsid w:val="00241E93"/>
    <w:rsid w:val="002425EF"/>
    <w:rsid w:val="00242845"/>
    <w:rsid w:val="00242F81"/>
    <w:rsid w:val="002441D9"/>
    <w:rsid w:val="00245E8B"/>
    <w:rsid w:val="0024617A"/>
    <w:rsid w:val="002461B9"/>
    <w:rsid w:val="00246AB8"/>
    <w:rsid w:val="00246C92"/>
    <w:rsid w:val="00246CF0"/>
    <w:rsid w:val="00247BDA"/>
    <w:rsid w:val="00250046"/>
    <w:rsid w:val="00250972"/>
    <w:rsid w:val="00251276"/>
    <w:rsid w:val="0025165F"/>
    <w:rsid w:val="002516C1"/>
    <w:rsid w:val="002516D2"/>
    <w:rsid w:val="0025284D"/>
    <w:rsid w:val="00252BDA"/>
    <w:rsid w:val="002540B4"/>
    <w:rsid w:val="002540D0"/>
    <w:rsid w:val="00254886"/>
    <w:rsid w:val="002559A9"/>
    <w:rsid w:val="002563B8"/>
    <w:rsid w:val="00256F2E"/>
    <w:rsid w:val="00257A12"/>
    <w:rsid w:val="002606AC"/>
    <w:rsid w:val="00261EB7"/>
    <w:rsid w:val="002621C5"/>
    <w:rsid w:val="00262359"/>
    <w:rsid w:val="0026389E"/>
    <w:rsid w:val="00263CBB"/>
    <w:rsid w:val="00264269"/>
    <w:rsid w:val="002642B7"/>
    <w:rsid w:val="00264456"/>
    <w:rsid w:val="00264A5A"/>
    <w:rsid w:val="00266127"/>
    <w:rsid w:val="002661A4"/>
    <w:rsid w:val="00266DF3"/>
    <w:rsid w:val="00266E5F"/>
    <w:rsid w:val="0027014E"/>
    <w:rsid w:val="0027083C"/>
    <w:rsid w:val="00270DF8"/>
    <w:rsid w:val="002719F8"/>
    <w:rsid w:val="00271FAD"/>
    <w:rsid w:val="0027227E"/>
    <w:rsid w:val="002724EA"/>
    <w:rsid w:val="00272583"/>
    <w:rsid w:val="002729D1"/>
    <w:rsid w:val="00273EF8"/>
    <w:rsid w:val="00273F42"/>
    <w:rsid w:val="00273F98"/>
    <w:rsid w:val="00275CE3"/>
    <w:rsid w:val="00275EBB"/>
    <w:rsid w:val="00276306"/>
    <w:rsid w:val="002778D9"/>
    <w:rsid w:val="00277970"/>
    <w:rsid w:val="00277B40"/>
    <w:rsid w:val="00277DE1"/>
    <w:rsid w:val="00280C5B"/>
    <w:rsid w:val="00280CB3"/>
    <w:rsid w:val="00281A05"/>
    <w:rsid w:val="002835ED"/>
    <w:rsid w:val="002842FF"/>
    <w:rsid w:val="002857AF"/>
    <w:rsid w:val="002861F1"/>
    <w:rsid w:val="0028679B"/>
    <w:rsid w:val="00286841"/>
    <w:rsid w:val="00287092"/>
    <w:rsid w:val="00287419"/>
    <w:rsid w:val="002874EA"/>
    <w:rsid w:val="002919E6"/>
    <w:rsid w:val="002923D9"/>
    <w:rsid w:val="00292801"/>
    <w:rsid w:val="00292951"/>
    <w:rsid w:val="0029315B"/>
    <w:rsid w:val="00293B88"/>
    <w:rsid w:val="002940ED"/>
    <w:rsid w:val="00294550"/>
    <w:rsid w:val="00294FFA"/>
    <w:rsid w:val="0029594F"/>
    <w:rsid w:val="00295A38"/>
    <w:rsid w:val="00295E33"/>
    <w:rsid w:val="002975A2"/>
    <w:rsid w:val="002A0665"/>
    <w:rsid w:val="002A1B8B"/>
    <w:rsid w:val="002A2D4D"/>
    <w:rsid w:val="002A3BDF"/>
    <w:rsid w:val="002A4205"/>
    <w:rsid w:val="002A4251"/>
    <w:rsid w:val="002A429A"/>
    <w:rsid w:val="002A470F"/>
    <w:rsid w:val="002A4E0C"/>
    <w:rsid w:val="002A4E34"/>
    <w:rsid w:val="002A5284"/>
    <w:rsid w:val="002A565A"/>
    <w:rsid w:val="002A5923"/>
    <w:rsid w:val="002A610F"/>
    <w:rsid w:val="002A620B"/>
    <w:rsid w:val="002A6E3D"/>
    <w:rsid w:val="002A6E3E"/>
    <w:rsid w:val="002A7B76"/>
    <w:rsid w:val="002B0491"/>
    <w:rsid w:val="002B072E"/>
    <w:rsid w:val="002B110C"/>
    <w:rsid w:val="002B17AD"/>
    <w:rsid w:val="002B1C4C"/>
    <w:rsid w:val="002B2937"/>
    <w:rsid w:val="002B2ED8"/>
    <w:rsid w:val="002B3B85"/>
    <w:rsid w:val="002B438A"/>
    <w:rsid w:val="002B440B"/>
    <w:rsid w:val="002B4A1E"/>
    <w:rsid w:val="002B6E78"/>
    <w:rsid w:val="002B7654"/>
    <w:rsid w:val="002B78B2"/>
    <w:rsid w:val="002B7C39"/>
    <w:rsid w:val="002C034A"/>
    <w:rsid w:val="002C1349"/>
    <w:rsid w:val="002C14FB"/>
    <w:rsid w:val="002C1EFE"/>
    <w:rsid w:val="002C2406"/>
    <w:rsid w:val="002C304A"/>
    <w:rsid w:val="002C33BD"/>
    <w:rsid w:val="002C341F"/>
    <w:rsid w:val="002C368D"/>
    <w:rsid w:val="002C45DF"/>
    <w:rsid w:val="002C46B8"/>
    <w:rsid w:val="002C4C33"/>
    <w:rsid w:val="002C5C3D"/>
    <w:rsid w:val="002C5F31"/>
    <w:rsid w:val="002C6B0F"/>
    <w:rsid w:val="002C6F07"/>
    <w:rsid w:val="002C7317"/>
    <w:rsid w:val="002D0D08"/>
    <w:rsid w:val="002D1562"/>
    <w:rsid w:val="002D18F5"/>
    <w:rsid w:val="002D1CE7"/>
    <w:rsid w:val="002D22D3"/>
    <w:rsid w:val="002D2386"/>
    <w:rsid w:val="002D336A"/>
    <w:rsid w:val="002D3841"/>
    <w:rsid w:val="002D3980"/>
    <w:rsid w:val="002D4099"/>
    <w:rsid w:val="002D420F"/>
    <w:rsid w:val="002D4C40"/>
    <w:rsid w:val="002D5276"/>
    <w:rsid w:val="002D560A"/>
    <w:rsid w:val="002D58E9"/>
    <w:rsid w:val="002D6174"/>
    <w:rsid w:val="002D67A3"/>
    <w:rsid w:val="002D6AF9"/>
    <w:rsid w:val="002D73E6"/>
    <w:rsid w:val="002D7E35"/>
    <w:rsid w:val="002E00C3"/>
    <w:rsid w:val="002E1155"/>
    <w:rsid w:val="002E1D3C"/>
    <w:rsid w:val="002E2156"/>
    <w:rsid w:val="002E2F4C"/>
    <w:rsid w:val="002E3F83"/>
    <w:rsid w:val="002E51B1"/>
    <w:rsid w:val="002E5B31"/>
    <w:rsid w:val="002E6A2B"/>
    <w:rsid w:val="002E705C"/>
    <w:rsid w:val="002E7771"/>
    <w:rsid w:val="002E784F"/>
    <w:rsid w:val="002E7914"/>
    <w:rsid w:val="002E7951"/>
    <w:rsid w:val="002F0522"/>
    <w:rsid w:val="002F06F3"/>
    <w:rsid w:val="002F08DC"/>
    <w:rsid w:val="002F0B03"/>
    <w:rsid w:val="002F0DCB"/>
    <w:rsid w:val="002F15F8"/>
    <w:rsid w:val="002F1704"/>
    <w:rsid w:val="002F22F4"/>
    <w:rsid w:val="002F23C0"/>
    <w:rsid w:val="002F2572"/>
    <w:rsid w:val="002F25A3"/>
    <w:rsid w:val="002F2A90"/>
    <w:rsid w:val="002F38BE"/>
    <w:rsid w:val="002F39A7"/>
    <w:rsid w:val="002F496D"/>
    <w:rsid w:val="002F4C63"/>
    <w:rsid w:val="002F5CAD"/>
    <w:rsid w:val="002F6030"/>
    <w:rsid w:val="002F610F"/>
    <w:rsid w:val="002F6534"/>
    <w:rsid w:val="002F731B"/>
    <w:rsid w:val="002F749D"/>
    <w:rsid w:val="00300508"/>
    <w:rsid w:val="0030075C"/>
    <w:rsid w:val="00302303"/>
    <w:rsid w:val="003031BF"/>
    <w:rsid w:val="00304A7F"/>
    <w:rsid w:val="00305AE9"/>
    <w:rsid w:val="003061AF"/>
    <w:rsid w:val="00306312"/>
    <w:rsid w:val="00307A1E"/>
    <w:rsid w:val="003106CA"/>
    <w:rsid w:val="0031269D"/>
    <w:rsid w:val="003139A4"/>
    <w:rsid w:val="00315D05"/>
    <w:rsid w:val="00316389"/>
    <w:rsid w:val="00316DF3"/>
    <w:rsid w:val="00316F90"/>
    <w:rsid w:val="003173E0"/>
    <w:rsid w:val="00320992"/>
    <w:rsid w:val="003221FF"/>
    <w:rsid w:val="003227C8"/>
    <w:rsid w:val="00322D5E"/>
    <w:rsid w:val="0032399E"/>
    <w:rsid w:val="00323CA8"/>
    <w:rsid w:val="00324099"/>
    <w:rsid w:val="00324593"/>
    <w:rsid w:val="00324775"/>
    <w:rsid w:val="00324F69"/>
    <w:rsid w:val="003257F4"/>
    <w:rsid w:val="00325DBD"/>
    <w:rsid w:val="00330204"/>
    <w:rsid w:val="00332329"/>
    <w:rsid w:val="0033263C"/>
    <w:rsid w:val="00334E2B"/>
    <w:rsid w:val="00335903"/>
    <w:rsid w:val="00336C1F"/>
    <w:rsid w:val="00337783"/>
    <w:rsid w:val="00337B44"/>
    <w:rsid w:val="0034216D"/>
    <w:rsid w:val="003443CC"/>
    <w:rsid w:val="0034451E"/>
    <w:rsid w:val="00344C5F"/>
    <w:rsid w:val="003451B0"/>
    <w:rsid w:val="00346415"/>
    <w:rsid w:val="00346B21"/>
    <w:rsid w:val="003476FE"/>
    <w:rsid w:val="003514D2"/>
    <w:rsid w:val="003515DC"/>
    <w:rsid w:val="0035162A"/>
    <w:rsid w:val="00351D57"/>
    <w:rsid w:val="00351D5B"/>
    <w:rsid w:val="00352D5D"/>
    <w:rsid w:val="003530D9"/>
    <w:rsid w:val="003535B7"/>
    <w:rsid w:val="003536E1"/>
    <w:rsid w:val="00353D6A"/>
    <w:rsid w:val="00354C90"/>
    <w:rsid w:val="00354E66"/>
    <w:rsid w:val="00354FBC"/>
    <w:rsid w:val="003554F1"/>
    <w:rsid w:val="00356629"/>
    <w:rsid w:val="003566B2"/>
    <w:rsid w:val="00356900"/>
    <w:rsid w:val="00356E3F"/>
    <w:rsid w:val="003575C6"/>
    <w:rsid w:val="00357FFB"/>
    <w:rsid w:val="00360534"/>
    <w:rsid w:val="00360548"/>
    <w:rsid w:val="003608D4"/>
    <w:rsid w:val="00360D16"/>
    <w:rsid w:val="00361E3E"/>
    <w:rsid w:val="0036248A"/>
    <w:rsid w:val="00362C95"/>
    <w:rsid w:val="00362E14"/>
    <w:rsid w:val="003632C9"/>
    <w:rsid w:val="003640F3"/>
    <w:rsid w:val="003647C5"/>
    <w:rsid w:val="00364832"/>
    <w:rsid w:val="00364846"/>
    <w:rsid w:val="00364A42"/>
    <w:rsid w:val="00364A85"/>
    <w:rsid w:val="00364C5F"/>
    <w:rsid w:val="00364E8D"/>
    <w:rsid w:val="00365AC3"/>
    <w:rsid w:val="00365C2D"/>
    <w:rsid w:val="003664DB"/>
    <w:rsid w:val="00366FF4"/>
    <w:rsid w:val="00370480"/>
    <w:rsid w:val="0037073F"/>
    <w:rsid w:val="00370F52"/>
    <w:rsid w:val="00371591"/>
    <w:rsid w:val="00371DD2"/>
    <w:rsid w:val="0037260A"/>
    <w:rsid w:val="003738AF"/>
    <w:rsid w:val="00373B3D"/>
    <w:rsid w:val="00373E0A"/>
    <w:rsid w:val="003743D0"/>
    <w:rsid w:val="00374829"/>
    <w:rsid w:val="00375156"/>
    <w:rsid w:val="00375A3F"/>
    <w:rsid w:val="003765A3"/>
    <w:rsid w:val="003769E2"/>
    <w:rsid w:val="00377811"/>
    <w:rsid w:val="0038015A"/>
    <w:rsid w:val="00380167"/>
    <w:rsid w:val="003802B1"/>
    <w:rsid w:val="00380AF3"/>
    <w:rsid w:val="00380C81"/>
    <w:rsid w:val="003813C5"/>
    <w:rsid w:val="00383761"/>
    <w:rsid w:val="00384570"/>
    <w:rsid w:val="00384D96"/>
    <w:rsid w:val="003850B7"/>
    <w:rsid w:val="00385997"/>
    <w:rsid w:val="00385C12"/>
    <w:rsid w:val="003864DF"/>
    <w:rsid w:val="00386985"/>
    <w:rsid w:val="00386DD2"/>
    <w:rsid w:val="00386DF4"/>
    <w:rsid w:val="00387472"/>
    <w:rsid w:val="00387555"/>
    <w:rsid w:val="00387696"/>
    <w:rsid w:val="0039058E"/>
    <w:rsid w:val="00391B3D"/>
    <w:rsid w:val="00392647"/>
    <w:rsid w:val="00392993"/>
    <w:rsid w:val="00392D1F"/>
    <w:rsid w:val="00394126"/>
    <w:rsid w:val="0039441C"/>
    <w:rsid w:val="0039586A"/>
    <w:rsid w:val="00396B9B"/>
    <w:rsid w:val="003972CD"/>
    <w:rsid w:val="00397D02"/>
    <w:rsid w:val="003A0498"/>
    <w:rsid w:val="003A1FB8"/>
    <w:rsid w:val="003A29B2"/>
    <w:rsid w:val="003A323F"/>
    <w:rsid w:val="003A37AB"/>
    <w:rsid w:val="003A3C32"/>
    <w:rsid w:val="003A3E9B"/>
    <w:rsid w:val="003A4896"/>
    <w:rsid w:val="003A4D09"/>
    <w:rsid w:val="003A4F19"/>
    <w:rsid w:val="003A5F68"/>
    <w:rsid w:val="003A600A"/>
    <w:rsid w:val="003A7145"/>
    <w:rsid w:val="003A72DC"/>
    <w:rsid w:val="003A7CCF"/>
    <w:rsid w:val="003B0C1C"/>
    <w:rsid w:val="003B146D"/>
    <w:rsid w:val="003B20C2"/>
    <w:rsid w:val="003B243F"/>
    <w:rsid w:val="003B2604"/>
    <w:rsid w:val="003B2F29"/>
    <w:rsid w:val="003B3453"/>
    <w:rsid w:val="003B394D"/>
    <w:rsid w:val="003B395B"/>
    <w:rsid w:val="003B3A1C"/>
    <w:rsid w:val="003B4CC7"/>
    <w:rsid w:val="003B5736"/>
    <w:rsid w:val="003B5AE2"/>
    <w:rsid w:val="003B5FC0"/>
    <w:rsid w:val="003B63CC"/>
    <w:rsid w:val="003B64C8"/>
    <w:rsid w:val="003B78E2"/>
    <w:rsid w:val="003C0838"/>
    <w:rsid w:val="003C0A15"/>
    <w:rsid w:val="003C2C41"/>
    <w:rsid w:val="003C2C93"/>
    <w:rsid w:val="003C312E"/>
    <w:rsid w:val="003C3B78"/>
    <w:rsid w:val="003C4428"/>
    <w:rsid w:val="003C45A0"/>
    <w:rsid w:val="003C4AEA"/>
    <w:rsid w:val="003C5258"/>
    <w:rsid w:val="003C7632"/>
    <w:rsid w:val="003D0E5C"/>
    <w:rsid w:val="003D0F42"/>
    <w:rsid w:val="003D1CA6"/>
    <w:rsid w:val="003D21EE"/>
    <w:rsid w:val="003D2499"/>
    <w:rsid w:val="003D347A"/>
    <w:rsid w:val="003D3664"/>
    <w:rsid w:val="003D4B59"/>
    <w:rsid w:val="003D4D9D"/>
    <w:rsid w:val="003D564E"/>
    <w:rsid w:val="003D61EC"/>
    <w:rsid w:val="003D635E"/>
    <w:rsid w:val="003D6728"/>
    <w:rsid w:val="003D7584"/>
    <w:rsid w:val="003D7A91"/>
    <w:rsid w:val="003E0158"/>
    <w:rsid w:val="003E065B"/>
    <w:rsid w:val="003E0C91"/>
    <w:rsid w:val="003E0E28"/>
    <w:rsid w:val="003E0ECF"/>
    <w:rsid w:val="003E23A5"/>
    <w:rsid w:val="003E255D"/>
    <w:rsid w:val="003E26F4"/>
    <w:rsid w:val="003E2970"/>
    <w:rsid w:val="003E29F7"/>
    <w:rsid w:val="003E30B3"/>
    <w:rsid w:val="003E3269"/>
    <w:rsid w:val="003E33AE"/>
    <w:rsid w:val="003E37BC"/>
    <w:rsid w:val="003E3B68"/>
    <w:rsid w:val="003E3D50"/>
    <w:rsid w:val="003E4D79"/>
    <w:rsid w:val="003E5534"/>
    <w:rsid w:val="003E5858"/>
    <w:rsid w:val="003E5D3A"/>
    <w:rsid w:val="003E6C05"/>
    <w:rsid w:val="003E6C0B"/>
    <w:rsid w:val="003E7A10"/>
    <w:rsid w:val="003E7CB4"/>
    <w:rsid w:val="003F0952"/>
    <w:rsid w:val="003F0994"/>
    <w:rsid w:val="003F0A88"/>
    <w:rsid w:val="003F17A4"/>
    <w:rsid w:val="003F2F05"/>
    <w:rsid w:val="003F33A1"/>
    <w:rsid w:val="003F33E1"/>
    <w:rsid w:val="003F39DE"/>
    <w:rsid w:val="003F3B38"/>
    <w:rsid w:val="003F4700"/>
    <w:rsid w:val="003F4C4D"/>
    <w:rsid w:val="003F4E1C"/>
    <w:rsid w:val="003F51CD"/>
    <w:rsid w:val="003F688A"/>
    <w:rsid w:val="003F6E60"/>
    <w:rsid w:val="00400481"/>
    <w:rsid w:val="0040139C"/>
    <w:rsid w:val="0040212A"/>
    <w:rsid w:val="004032F9"/>
    <w:rsid w:val="004038B0"/>
    <w:rsid w:val="00403F7A"/>
    <w:rsid w:val="0040455C"/>
    <w:rsid w:val="00404656"/>
    <w:rsid w:val="00404D8D"/>
    <w:rsid w:val="0040521F"/>
    <w:rsid w:val="004058BE"/>
    <w:rsid w:val="00405AE3"/>
    <w:rsid w:val="00405B6C"/>
    <w:rsid w:val="00405CCC"/>
    <w:rsid w:val="00405CDD"/>
    <w:rsid w:val="00405EB9"/>
    <w:rsid w:val="0040659A"/>
    <w:rsid w:val="004072C8"/>
    <w:rsid w:val="004074AB"/>
    <w:rsid w:val="00407FBC"/>
    <w:rsid w:val="004101BD"/>
    <w:rsid w:val="00411032"/>
    <w:rsid w:val="00411881"/>
    <w:rsid w:val="00412166"/>
    <w:rsid w:val="0041255B"/>
    <w:rsid w:val="00412590"/>
    <w:rsid w:val="00413AAC"/>
    <w:rsid w:val="00414763"/>
    <w:rsid w:val="0041489A"/>
    <w:rsid w:val="00420AD0"/>
    <w:rsid w:val="00420E56"/>
    <w:rsid w:val="00421CAE"/>
    <w:rsid w:val="00422CB7"/>
    <w:rsid w:val="00422DBF"/>
    <w:rsid w:val="00423995"/>
    <w:rsid w:val="00424F07"/>
    <w:rsid w:val="00425FE1"/>
    <w:rsid w:val="00427888"/>
    <w:rsid w:val="00427AC5"/>
    <w:rsid w:val="00427FF6"/>
    <w:rsid w:val="00431BFF"/>
    <w:rsid w:val="004331B3"/>
    <w:rsid w:val="00434086"/>
    <w:rsid w:val="004344AE"/>
    <w:rsid w:val="00434FC2"/>
    <w:rsid w:val="004353B7"/>
    <w:rsid w:val="00435436"/>
    <w:rsid w:val="00435C58"/>
    <w:rsid w:val="00436EA2"/>
    <w:rsid w:val="0043721C"/>
    <w:rsid w:val="00437F79"/>
    <w:rsid w:val="00440554"/>
    <w:rsid w:val="00440D0B"/>
    <w:rsid w:val="004413E9"/>
    <w:rsid w:val="00441CF8"/>
    <w:rsid w:val="00441EF5"/>
    <w:rsid w:val="004423FE"/>
    <w:rsid w:val="00442484"/>
    <w:rsid w:val="0044291C"/>
    <w:rsid w:val="004432CD"/>
    <w:rsid w:val="00443341"/>
    <w:rsid w:val="00444C3B"/>
    <w:rsid w:val="00444D38"/>
    <w:rsid w:val="00445A4D"/>
    <w:rsid w:val="00445A78"/>
    <w:rsid w:val="004467D2"/>
    <w:rsid w:val="004475D1"/>
    <w:rsid w:val="0045061B"/>
    <w:rsid w:val="00451ECC"/>
    <w:rsid w:val="00453379"/>
    <w:rsid w:val="00453ECD"/>
    <w:rsid w:val="004543EC"/>
    <w:rsid w:val="00455A55"/>
    <w:rsid w:val="00456312"/>
    <w:rsid w:val="00456A6B"/>
    <w:rsid w:val="00457ADF"/>
    <w:rsid w:val="00457BD0"/>
    <w:rsid w:val="004602DF"/>
    <w:rsid w:val="00461B3F"/>
    <w:rsid w:val="00461D4C"/>
    <w:rsid w:val="004628E7"/>
    <w:rsid w:val="004632B0"/>
    <w:rsid w:val="00463D94"/>
    <w:rsid w:val="00464094"/>
    <w:rsid w:val="004646AB"/>
    <w:rsid w:val="00465FE6"/>
    <w:rsid w:val="00466C69"/>
    <w:rsid w:val="0047013A"/>
    <w:rsid w:val="00470589"/>
    <w:rsid w:val="004706F2"/>
    <w:rsid w:val="00471522"/>
    <w:rsid w:val="00471DD8"/>
    <w:rsid w:val="00472B29"/>
    <w:rsid w:val="00472B63"/>
    <w:rsid w:val="0047402C"/>
    <w:rsid w:val="0047451A"/>
    <w:rsid w:val="00474E5B"/>
    <w:rsid w:val="004751F8"/>
    <w:rsid w:val="004757D2"/>
    <w:rsid w:val="00476445"/>
    <w:rsid w:val="00476A53"/>
    <w:rsid w:val="00476CEE"/>
    <w:rsid w:val="00477D01"/>
    <w:rsid w:val="00481083"/>
    <w:rsid w:val="0048262B"/>
    <w:rsid w:val="00482DFC"/>
    <w:rsid w:val="004838BE"/>
    <w:rsid w:val="00483DA9"/>
    <w:rsid w:val="004850F0"/>
    <w:rsid w:val="00485322"/>
    <w:rsid w:val="004856B2"/>
    <w:rsid w:val="00485843"/>
    <w:rsid w:val="00485D07"/>
    <w:rsid w:val="00485ECA"/>
    <w:rsid w:val="00485F71"/>
    <w:rsid w:val="00485FB3"/>
    <w:rsid w:val="004860B9"/>
    <w:rsid w:val="00487221"/>
    <w:rsid w:val="004903C0"/>
    <w:rsid w:val="00490C9A"/>
    <w:rsid w:val="00490F30"/>
    <w:rsid w:val="00491B93"/>
    <w:rsid w:val="00492A1E"/>
    <w:rsid w:val="00492F4B"/>
    <w:rsid w:val="004934ED"/>
    <w:rsid w:val="0049370E"/>
    <w:rsid w:val="00494DC0"/>
    <w:rsid w:val="004953B8"/>
    <w:rsid w:val="00496049"/>
    <w:rsid w:val="0049630B"/>
    <w:rsid w:val="004974AB"/>
    <w:rsid w:val="00497FE8"/>
    <w:rsid w:val="004A00CD"/>
    <w:rsid w:val="004A0369"/>
    <w:rsid w:val="004A08B3"/>
    <w:rsid w:val="004A09BD"/>
    <w:rsid w:val="004A1071"/>
    <w:rsid w:val="004A1EE6"/>
    <w:rsid w:val="004A24D4"/>
    <w:rsid w:val="004A27AC"/>
    <w:rsid w:val="004A29F2"/>
    <w:rsid w:val="004A2CED"/>
    <w:rsid w:val="004A3685"/>
    <w:rsid w:val="004A4C81"/>
    <w:rsid w:val="004A5044"/>
    <w:rsid w:val="004A5432"/>
    <w:rsid w:val="004A5782"/>
    <w:rsid w:val="004A6AFE"/>
    <w:rsid w:val="004A6BF6"/>
    <w:rsid w:val="004A6E16"/>
    <w:rsid w:val="004B0061"/>
    <w:rsid w:val="004B07A9"/>
    <w:rsid w:val="004B1380"/>
    <w:rsid w:val="004B1796"/>
    <w:rsid w:val="004B1D69"/>
    <w:rsid w:val="004B210F"/>
    <w:rsid w:val="004B3428"/>
    <w:rsid w:val="004B34B4"/>
    <w:rsid w:val="004B3F2E"/>
    <w:rsid w:val="004B4EB0"/>
    <w:rsid w:val="004B5099"/>
    <w:rsid w:val="004B618A"/>
    <w:rsid w:val="004B63DE"/>
    <w:rsid w:val="004B7A3F"/>
    <w:rsid w:val="004C01AA"/>
    <w:rsid w:val="004C0D80"/>
    <w:rsid w:val="004C0E0C"/>
    <w:rsid w:val="004C1E49"/>
    <w:rsid w:val="004C244F"/>
    <w:rsid w:val="004C2B01"/>
    <w:rsid w:val="004C2E94"/>
    <w:rsid w:val="004C2F9E"/>
    <w:rsid w:val="004C30DC"/>
    <w:rsid w:val="004C6013"/>
    <w:rsid w:val="004C6AE1"/>
    <w:rsid w:val="004D0ACF"/>
    <w:rsid w:val="004D169E"/>
    <w:rsid w:val="004D1806"/>
    <w:rsid w:val="004D1C80"/>
    <w:rsid w:val="004D1D8A"/>
    <w:rsid w:val="004D1E5B"/>
    <w:rsid w:val="004D2450"/>
    <w:rsid w:val="004D2CD3"/>
    <w:rsid w:val="004D2CE8"/>
    <w:rsid w:val="004D2E31"/>
    <w:rsid w:val="004D3173"/>
    <w:rsid w:val="004D3952"/>
    <w:rsid w:val="004D3DFC"/>
    <w:rsid w:val="004D44EA"/>
    <w:rsid w:val="004D4717"/>
    <w:rsid w:val="004D56B2"/>
    <w:rsid w:val="004D6388"/>
    <w:rsid w:val="004D64F8"/>
    <w:rsid w:val="004D70FD"/>
    <w:rsid w:val="004D7321"/>
    <w:rsid w:val="004D7752"/>
    <w:rsid w:val="004E09D4"/>
    <w:rsid w:val="004E136F"/>
    <w:rsid w:val="004E1E61"/>
    <w:rsid w:val="004E2C29"/>
    <w:rsid w:val="004E48CB"/>
    <w:rsid w:val="004E617E"/>
    <w:rsid w:val="004E6395"/>
    <w:rsid w:val="004E67F7"/>
    <w:rsid w:val="004E69CD"/>
    <w:rsid w:val="004E71D6"/>
    <w:rsid w:val="004E73E0"/>
    <w:rsid w:val="004E75D0"/>
    <w:rsid w:val="004F0707"/>
    <w:rsid w:val="004F0BB1"/>
    <w:rsid w:val="004F0F97"/>
    <w:rsid w:val="004F184E"/>
    <w:rsid w:val="004F22A7"/>
    <w:rsid w:val="004F2473"/>
    <w:rsid w:val="004F2F2F"/>
    <w:rsid w:val="004F35D0"/>
    <w:rsid w:val="004F3897"/>
    <w:rsid w:val="004F41C7"/>
    <w:rsid w:val="004F44FD"/>
    <w:rsid w:val="004F4A02"/>
    <w:rsid w:val="004F4A9E"/>
    <w:rsid w:val="004F5D7D"/>
    <w:rsid w:val="004F5F97"/>
    <w:rsid w:val="004F6733"/>
    <w:rsid w:val="004F7733"/>
    <w:rsid w:val="00500498"/>
    <w:rsid w:val="0050065B"/>
    <w:rsid w:val="005013F0"/>
    <w:rsid w:val="005039E3"/>
    <w:rsid w:val="00503E18"/>
    <w:rsid w:val="00504F34"/>
    <w:rsid w:val="0050610D"/>
    <w:rsid w:val="00506339"/>
    <w:rsid w:val="00510104"/>
    <w:rsid w:val="005104D7"/>
    <w:rsid w:val="00510800"/>
    <w:rsid w:val="005108A0"/>
    <w:rsid w:val="00511169"/>
    <w:rsid w:val="005112E3"/>
    <w:rsid w:val="00511EA2"/>
    <w:rsid w:val="00512482"/>
    <w:rsid w:val="00512504"/>
    <w:rsid w:val="0051263C"/>
    <w:rsid w:val="00512787"/>
    <w:rsid w:val="00512B07"/>
    <w:rsid w:val="00512C18"/>
    <w:rsid w:val="00513992"/>
    <w:rsid w:val="00513BDC"/>
    <w:rsid w:val="00514030"/>
    <w:rsid w:val="00514490"/>
    <w:rsid w:val="005157D9"/>
    <w:rsid w:val="005158CB"/>
    <w:rsid w:val="0051614C"/>
    <w:rsid w:val="005162C5"/>
    <w:rsid w:val="00516E26"/>
    <w:rsid w:val="00521A04"/>
    <w:rsid w:val="00521A24"/>
    <w:rsid w:val="00521A26"/>
    <w:rsid w:val="00521B09"/>
    <w:rsid w:val="005221BC"/>
    <w:rsid w:val="00522526"/>
    <w:rsid w:val="005232CE"/>
    <w:rsid w:val="005243D8"/>
    <w:rsid w:val="0052448D"/>
    <w:rsid w:val="00524E84"/>
    <w:rsid w:val="0052506D"/>
    <w:rsid w:val="0052515B"/>
    <w:rsid w:val="005254A1"/>
    <w:rsid w:val="005255C0"/>
    <w:rsid w:val="005257CE"/>
    <w:rsid w:val="0052597B"/>
    <w:rsid w:val="0052599E"/>
    <w:rsid w:val="00525AF4"/>
    <w:rsid w:val="00525E1B"/>
    <w:rsid w:val="005269B7"/>
    <w:rsid w:val="00526E2C"/>
    <w:rsid w:val="005273EF"/>
    <w:rsid w:val="00527597"/>
    <w:rsid w:val="005306AD"/>
    <w:rsid w:val="005309B2"/>
    <w:rsid w:val="005320AA"/>
    <w:rsid w:val="0053233E"/>
    <w:rsid w:val="00532FAF"/>
    <w:rsid w:val="00533022"/>
    <w:rsid w:val="005338A4"/>
    <w:rsid w:val="00533E9B"/>
    <w:rsid w:val="0053429D"/>
    <w:rsid w:val="00534FF4"/>
    <w:rsid w:val="00535CBF"/>
    <w:rsid w:val="005364EB"/>
    <w:rsid w:val="00536C54"/>
    <w:rsid w:val="00537DDC"/>
    <w:rsid w:val="0054018F"/>
    <w:rsid w:val="00540208"/>
    <w:rsid w:val="0054084A"/>
    <w:rsid w:val="00540903"/>
    <w:rsid w:val="00540A62"/>
    <w:rsid w:val="00540C85"/>
    <w:rsid w:val="00540F2A"/>
    <w:rsid w:val="00542A5A"/>
    <w:rsid w:val="0054383A"/>
    <w:rsid w:val="00544C36"/>
    <w:rsid w:val="0054518D"/>
    <w:rsid w:val="0054576C"/>
    <w:rsid w:val="005461B5"/>
    <w:rsid w:val="005461EF"/>
    <w:rsid w:val="00546817"/>
    <w:rsid w:val="00546FA1"/>
    <w:rsid w:val="0054733A"/>
    <w:rsid w:val="005473E1"/>
    <w:rsid w:val="00550CF0"/>
    <w:rsid w:val="00550FA4"/>
    <w:rsid w:val="00551065"/>
    <w:rsid w:val="00551B83"/>
    <w:rsid w:val="00551D51"/>
    <w:rsid w:val="0055246B"/>
    <w:rsid w:val="00553108"/>
    <w:rsid w:val="005534FF"/>
    <w:rsid w:val="00553640"/>
    <w:rsid w:val="00553E43"/>
    <w:rsid w:val="005540B0"/>
    <w:rsid w:val="0055423E"/>
    <w:rsid w:val="005544DC"/>
    <w:rsid w:val="00555377"/>
    <w:rsid w:val="005559A3"/>
    <w:rsid w:val="00555A59"/>
    <w:rsid w:val="00555A89"/>
    <w:rsid w:val="0055679E"/>
    <w:rsid w:val="00556EB1"/>
    <w:rsid w:val="00557EC3"/>
    <w:rsid w:val="00557FEC"/>
    <w:rsid w:val="00560335"/>
    <w:rsid w:val="005603F5"/>
    <w:rsid w:val="00561D14"/>
    <w:rsid w:val="00562308"/>
    <w:rsid w:val="00563C1B"/>
    <w:rsid w:val="00563C88"/>
    <w:rsid w:val="00563E7A"/>
    <w:rsid w:val="005644A5"/>
    <w:rsid w:val="0056473B"/>
    <w:rsid w:val="00565738"/>
    <w:rsid w:val="00565870"/>
    <w:rsid w:val="00566C42"/>
    <w:rsid w:val="0056771F"/>
    <w:rsid w:val="005677E3"/>
    <w:rsid w:val="005678DC"/>
    <w:rsid w:val="00567CD5"/>
    <w:rsid w:val="005705F0"/>
    <w:rsid w:val="00570EDE"/>
    <w:rsid w:val="005711D9"/>
    <w:rsid w:val="005711F8"/>
    <w:rsid w:val="0057134F"/>
    <w:rsid w:val="00571B55"/>
    <w:rsid w:val="00571C31"/>
    <w:rsid w:val="00572F02"/>
    <w:rsid w:val="0057309F"/>
    <w:rsid w:val="00573316"/>
    <w:rsid w:val="00573877"/>
    <w:rsid w:val="00576932"/>
    <w:rsid w:val="005775B7"/>
    <w:rsid w:val="00580506"/>
    <w:rsid w:val="00581A29"/>
    <w:rsid w:val="00581C27"/>
    <w:rsid w:val="00581FDE"/>
    <w:rsid w:val="005828C3"/>
    <w:rsid w:val="00582CF5"/>
    <w:rsid w:val="00584634"/>
    <w:rsid w:val="00584D01"/>
    <w:rsid w:val="00585161"/>
    <w:rsid w:val="00585AB2"/>
    <w:rsid w:val="0058634A"/>
    <w:rsid w:val="00590805"/>
    <w:rsid w:val="00591B19"/>
    <w:rsid w:val="00592841"/>
    <w:rsid w:val="005938B0"/>
    <w:rsid w:val="0059392B"/>
    <w:rsid w:val="005939FB"/>
    <w:rsid w:val="00593C9E"/>
    <w:rsid w:val="00593CE3"/>
    <w:rsid w:val="00594237"/>
    <w:rsid w:val="005945EF"/>
    <w:rsid w:val="00594E34"/>
    <w:rsid w:val="00595FBE"/>
    <w:rsid w:val="00596024"/>
    <w:rsid w:val="0059627D"/>
    <w:rsid w:val="00596987"/>
    <w:rsid w:val="00596D7E"/>
    <w:rsid w:val="005970DF"/>
    <w:rsid w:val="005A006B"/>
    <w:rsid w:val="005A0C9C"/>
    <w:rsid w:val="005A1F70"/>
    <w:rsid w:val="005A29CB"/>
    <w:rsid w:val="005A2A53"/>
    <w:rsid w:val="005A3616"/>
    <w:rsid w:val="005A374A"/>
    <w:rsid w:val="005A3AEF"/>
    <w:rsid w:val="005A3FC5"/>
    <w:rsid w:val="005A4E88"/>
    <w:rsid w:val="005A5009"/>
    <w:rsid w:val="005A5212"/>
    <w:rsid w:val="005A591B"/>
    <w:rsid w:val="005A5A39"/>
    <w:rsid w:val="005A61CD"/>
    <w:rsid w:val="005A69E6"/>
    <w:rsid w:val="005A6EF3"/>
    <w:rsid w:val="005A709E"/>
    <w:rsid w:val="005B0051"/>
    <w:rsid w:val="005B0311"/>
    <w:rsid w:val="005B0361"/>
    <w:rsid w:val="005B0425"/>
    <w:rsid w:val="005B0944"/>
    <w:rsid w:val="005B0B6C"/>
    <w:rsid w:val="005B199A"/>
    <w:rsid w:val="005B1D20"/>
    <w:rsid w:val="005B1E74"/>
    <w:rsid w:val="005B1F14"/>
    <w:rsid w:val="005B27CB"/>
    <w:rsid w:val="005B2978"/>
    <w:rsid w:val="005B304B"/>
    <w:rsid w:val="005B346B"/>
    <w:rsid w:val="005B36D5"/>
    <w:rsid w:val="005B5F18"/>
    <w:rsid w:val="005B61F0"/>
    <w:rsid w:val="005B760E"/>
    <w:rsid w:val="005C0527"/>
    <w:rsid w:val="005C0B55"/>
    <w:rsid w:val="005C15AB"/>
    <w:rsid w:val="005C1645"/>
    <w:rsid w:val="005C1FBC"/>
    <w:rsid w:val="005C213E"/>
    <w:rsid w:val="005C23BD"/>
    <w:rsid w:val="005C2821"/>
    <w:rsid w:val="005C3903"/>
    <w:rsid w:val="005C40B7"/>
    <w:rsid w:val="005C43AC"/>
    <w:rsid w:val="005C4FEC"/>
    <w:rsid w:val="005C6128"/>
    <w:rsid w:val="005C61C9"/>
    <w:rsid w:val="005C6892"/>
    <w:rsid w:val="005C6AC0"/>
    <w:rsid w:val="005C6B04"/>
    <w:rsid w:val="005C6B93"/>
    <w:rsid w:val="005C6D60"/>
    <w:rsid w:val="005C7E97"/>
    <w:rsid w:val="005D1188"/>
    <w:rsid w:val="005D1F93"/>
    <w:rsid w:val="005D408A"/>
    <w:rsid w:val="005D4DE6"/>
    <w:rsid w:val="005D4F58"/>
    <w:rsid w:val="005D4FD6"/>
    <w:rsid w:val="005D52F3"/>
    <w:rsid w:val="005D5509"/>
    <w:rsid w:val="005D72E0"/>
    <w:rsid w:val="005D7A37"/>
    <w:rsid w:val="005E0137"/>
    <w:rsid w:val="005E0AFA"/>
    <w:rsid w:val="005E10A0"/>
    <w:rsid w:val="005E1198"/>
    <w:rsid w:val="005E15D4"/>
    <w:rsid w:val="005E2300"/>
    <w:rsid w:val="005E357B"/>
    <w:rsid w:val="005E399D"/>
    <w:rsid w:val="005E3C7C"/>
    <w:rsid w:val="005E50C1"/>
    <w:rsid w:val="005E522B"/>
    <w:rsid w:val="005E564C"/>
    <w:rsid w:val="005F0436"/>
    <w:rsid w:val="005F055E"/>
    <w:rsid w:val="005F06C7"/>
    <w:rsid w:val="005F1494"/>
    <w:rsid w:val="005F181C"/>
    <w:rsid w:val="005F22A5"/>
    <w:rsid w:val="005F2C1F"/>
    <w:rsid w:val="005F30A2"/>
    <w:rsid w:val="005F3636"/>
    <w:rsid w:val="005F39F1"/>
    <w:rsid w:val="005F43AE"/>
    <w:rsid w:val="005F4B42"/>
    <w:rsid w:val="005F4D89"/>
    <w:rsid w:val="005F5192"/>
    <w:rsid w:val="005F5CF2"/>
    <w:rsid w:val="005F5E44"/>
    <w:rsid w:val="005F6323"/>
    <w:rsid w:val="005F65AD"/>
    <w:rsid w:val="005F668F"/>
    <w:rsid w:val="005F7438"/>
    <w:rsid w:val="005F7FED"/>
    <w:rsid w:val="00600027"/>
    <w:rsid w:val="00600325"/>
    <w:rsid w:val="006004A1"/>
    <w:rsid w:val="006022F1"/>
    <w:rsid w:val="0060264E"/>
    <w:rsid w:val="006026FD"/>
    <w:rsid w:val="006027DB"/>
    <w:rsid w:val="00602A0A"/>
    <w:rsid w:val="006047B2"/>
    <w:rsid w:val="0060559F"/>
    <w:rsid w:val="00605B0A"/>
    <w:rsid w:val="006063A3"/>
    <w:rsid w:val="006066FC"/>
    <w:rsid w:val="00606825"/>
    <w:rsid w:val="006068A0"/>
    <w:rsid w:val="00606B03"/>
    <w:rsid w:val="0060760F"/>
    <w:rsid w:val="00607626"/>
    <w:rsid w:val="00611053"/>
    <w:rsid w:val="006115B7"/>
    <w:rsid w:val="00611AA0"/>
    <w:rsid w:val="00611D16"/>
    <w:rsid w:val="0061270E"/>
    <w:rsid w:val="00612CEC"/>
    <w:rsid w:val="00613924"/>
    <w:rsid w:val="00613B79"/>
    <w:rsid w:val="006143B3"/>
    <w:rsid w:val="0061487C"/>
    <w:rsid w:val="00614D45"/>
    <w:rsid w:val="00614D5B"/>
    <w:rsid w:val="00615E99"/>
    <w:rsid w:val="0061674D"/>
    <w:rsid w:val="00616973"/>
    <w:rsid w:val="00616B6F"/>
    <w:rsid w:val="00616CEE"/>
    <w:rsid w:val="006170E0"/>
    <w:rsid w:val="00617BF8"/>
    <w:rsid w:val="0062166C"/>
    <w:rsid w:val="0062228A"/>
    <w:rsid w:val="0062247D"/>
    <w:rsid w:val="00622818"/>
    <w:rsid w:val="00622FD1"/>
    <w:rsid w:val="00623CF5"/>
    <w:rsid w:val="00624946"/>
    <w:rsid w:val="00624FC8"/>
    <w:rsid w:val="0062537F"/>
    <w:rsid w:val="006257FF"/>
    <w:rsid w:val="006258B0"/>
    <w:rsid w:val="006265CB"/>
    <w:rsid w:val="006269DC"/>
    <w:rsid w:val="006278D6"/>
    <w:rsid w:val="00627DA4"/>
    <w:rsid w:val="00630352"/>
    <w:rsid w:val="006307A1"/>
    <w:rsid w:val="00630FF1"/>
    <w:rsid w:val="00631B63"/>
    <w:rsid w:val="006321D8"/>
    <w:rsid w:val="0063287B"/>
    <w:rsid w:val="00632929"/>
    <w:rsid w:val="00632A05"/>
    <w:rsid w:val="00632A37"/>
    <w:rsid w:val="006349BD"/>
    <w:rsid w:val="00634FBD"/>
    <w:rsid w:val="00634FE0"/>
    <w:rsid w:val="0063568C"/>
    <w:rsid w:val="00635701"/>
    <w:rsid w:val="00636069"/>
    <w:rsid w:val="0063606A"/>
    <w:rsid w:val="00636FC6"/>
    <w:rsid w:val="00637168"/>
    <w:rsid w:val="00637341"/>
    <w:rsid w:val="006376E5"/>
    <w:rsid w:val="00637DAC"/>
    <w:rsid w:val="00637E3E"/>
    <w:rsid w:val="006404CB"/>
    <w:rsid w:val="006408DF"/>
    <w:rsid w:val="00641969"/>
    <w:rsid w:val="00641EBC"/>
    <w:rsid w:val="00642E24"/>
    <w:rsid w:val="00643317"/>
    <w:rsid w:val="00643D83"/>
    <w:rsid w:val="006442AB"/>
    <w:rsid w:val="00647C5C"/>
    <w:rsid w:val="00647FE6"/>
    <w:rsid w:val="006502D3"/>
    <w:rsid w:val="00651184"/>
    <w:rsid w:val="00652C3C"/>
    <w:rsid w:val="00654CD5"/>
    <w:rsid w:val="00655513"/>
    <w:rsid w:val="00655FA1"/>
    <w:rsid w:val="006565B1"/>
    <w:rsid w:val="006566AD"/>
    <w:rsid w:val="00660CB2"/>
    <w:rsid w:val="006610FC"/>
    <w:rsid w:val="00661C08"/>
    <w:rsid w:val="006625EA"/>
    <w:rsid w:val="00662754"/>
    <w:rsid w:val="00662CB6"/>
    <w:rsid w:val="00662EB2"/>
    <w:rsid w:val="00667E55"/>
    <w:rsid w:val="00670644"/>
    <w:rsid w:val="006708AC"/>
    <w:rsid w:val="00671B50"/>
    <w:rsid w:val="00671B85"/>
    <w:rsid w:val="0067271E"/>
    <w:rsid w:val="00672A11"/>
    <w:rsid w:val="006731C3"/>
    <w:rsid w:val="006737E4"/>
    <w:rsid w:val="00673B21"/>
    <w:rsid w:val="006742E6"/>
    <w:rsid w:val="00674ACB"/>
    <w:rsid w:val="00674BCB"/>
    <w:rsid w:val="00674CD4"/>
    <w:rsid w:val="00675816"/>
    <w:rsid w:val="0067670C"/>
    <w:rsid w:val="00677119"/>
    <w:rsid w:val="00680764"/>
    <w:rsid w:val="00681BF0"/>
    <w:rsid w:val="00681C1A"/>
    <w:rsid w:val="00683965"/>
    <w:rsid w:val="00683B8B"/>
    <w:rsid w:val="00683BCA"/>
    <w:rsid w:val="00684474"/>
    <w:rsid w:val="00685BCC"/>
    <w:rsid w:val="006900AD"/>
    <w:rsid w:val="0069031E"/>
    <w:rsid w:val="00690CD7"/>
    <w:rsid w:val="00692154"/>
    <w:rsid w:val="006924D3"/>
    <w:rsid w:val="00692CDA"/>
    <w:rsid w:val="006931E9"/>
    <w:rsid w:val="006939DC"/>
    <w:rsid w:val="00694B05"/>
    <w:rsid w:val="006974A6"/>
    <w:rsid w:val="006A0F32"/>
    <w:rsid w:val="006A25A2"/>
    <w:rsid w:val="006A2A55"/>
    <w:rsid w:val="006A2CD2"/>
    <w:rsid w:val="006A3122"/>
    <w:rsid w:val="006A3C37"/>
    <w:rsid w:val="006A45A1"/>
    <w:rsid w:val="006A5B65"/>
    <w:rsid w:val="006A5D58"/>
    <w:rsid w:val="006A5F8A"/>
    <w:rsid w:val="006A66B2"/>
    <w:rsid w:val="006A6A5E"/>
    <w:rsid w:val="006B0414"/>
    <w:rsid w:val="006B0837"/>
    <w:rsid w:val="006B1630"/>
    <w:rsid w:val="006B1660"/>
    <w:rsid w:val="006B16A3"/>
    <w:rsid w:val="006B171E"/>
    <w:rsid w:val="006B18F7"/>
    <w:rsid w:val="006B2714"/>
    <w:rsid w:val="006B2BC0"/>
    <w:rsid w:val="006B3184"/>
    <w:rsid w:val="006B3F2B"/>
    <w:rsid w:val="006B40F7"/>
    <w:rsid w:val="006B4295"/>
    <w:rsid w:val="006B4509"/>
    <w:rsid w:val="006B45D3"/>
    <w:rsid w:val="006B4A44"/>
    <w:rsid w:val="006B4A7E"/>
    <w:rsid w:val="006B576A"/>
    <w:rsid w:val="006B5855"/>
    <w:rsid w:val="006B5A72"/>
    <w:rsid w:val="006B5C13"/>
    <w:rsid w:val="006B6087"/>
    <w:rsid w:val="006B63E3"/>
    <w:rsid w:val="006B706D"/>
    <w:rsid w:val="006B7347"/>
    <w:rsid w:val="006B7750"/>
    <w:rsid w:val="006B7CBC"/>
    <w:rsid w:val="006C0224"/>
    <w:rsid w:val="006C024E"/>
    <w:rsid w:val="006C044D"/>
    <w:rsid w:val="006C099A"/>
    <w:rsid w:val="006C176F"/>
    <w:rsid w:val="006C1ADB"/>
    <w:rsid w:val="006C2281"/>
    <w:rsid w:val="006C273C"/>
    <w:rsid w:val="006C3C0A"/>
    <w:rsid w:val="006C453D"/>
    <w:rsid w:val="006C598D"/>
    <w:rsid w:val="006C5998"/>
    <w:rsid w:val="006C5FA5"/>
    <w:rsid w:val="006C6344"/>
    <w:rsid w:val="006C6816"/>
    <w:rsid w:val="006C6BC6"/>
    <w:rsid w:val="006C7155"/>
    <w:rsid w:val="006C727A"/>
    <w:rsid w:val="006C74E2"/>
    <w:rsid w:val="006C7CE0"/>
    <w:rsid w:val="006C7D07"/>
    <w:rsid w:val="006C7DFB"/>
    <w:rsid w:val="006D02B7"/>
    <w:rsid w:val="006D0A1D"/>
    <w:rsid w:val="006D0F32"/>
    <w:rsid w:val="006D2602"/>
    <w:rsid w:val="006D2C7A"/>
    <w:rsid w:val="006D2FBE"/>
    <w:rsid w:val="006D30B7"/>
    <w:rsid w:val="006D348C"/>
    <w:rsid w:val="006D384E"/>
    <w:rsid w:val="006D3ED3"/>
    <w:rsid w:val="006D45A4"/>
    <w:rsid w:val="006D4664"/>
    <w:rsid w:val="006D48ED"/>
    <w:rsid w:val="006D4B14"/>
    <w:rsid w:val="006D4B1F"/>
    <w:rsid w:val="006D5095"/>
    <w:rsid w:val="006D5F3C"/>
    <w:rsid w:val="006D6295"/>
    <w:rsid w:val="006D6643"/>
    <w:rsid w:val="006D6709"/>
    <w:rsid w:val="006D6B24"/>
    <w:rsid w:val="006D6B88"/>
    <w:rsid w:val="006D7317"/>
    <w:rsid w:val="006D74C5"/>
    <w:rsid w:val="006D75E4"/>
    <w:rsid w:val="006D76FD"/>
    <w:rsid w:val="006D78C8"/>
    <w:rsid w:val="006D7CD7"/>
    <w:rsid w:val="006E16F1"/>
    <w:rsid w:val="006E1904"/>
    <w:rsid w:val="006E1FB8"/>
    <w:rsid w:val="006E204F"/>
    <w:rsid w:val="006E3703"/>
    <w:rsid w:val="006E409E"/>
    <w:rsid w:val="006E40CE"/>
    <w:rsid w:val="006E563E"/>
    <w:rsid w:val="006E5AA9"/>
    <w:rsid w:val="006E5F59"/>
    <w:rsid w:val="006E60CA"/>
    <w:rsid w:val="006E6B3C"/>
    <w:rsid w:val="006E7262"/>
    <w:rsid w:val="006E766D"/>
    <w:rsid w:val="006E7FA7"/>
    <w:rsid w:val="006F01B8"/>
    <w:rsid w:val="006F0AB4"/>
    <w:rsid w:val="006F0B2C"/>
    <w:rsid w:val="006F0C64"/>
    <w:rsid w:val="006F1144"/>
    <w:rsid w:val="006F153C"/>
    <w:rsid w:val="006F18C3"/>
    <w:rsid w:val="006F20DA"/>
    <w:rsid w:val="006F2339"/>
    <w:rsid w:val="006F2500"/>
    <w:rsid w:val="006F331B"/>
    <w:rsid w:val="006F3462"/>
    <w:rsid w:val="006F388C"/>
    <w:rsid w:val="006F3D57"/>
    <w:rsid w:val="006F3FE5"/>
    <w:rsid w:val="006F4865"/>
    <w:rsid w:val="006F4B4C"/>
    <w:rsid w:val="006F4D7F"/>
    <w:rsid w:val="006F591F"/>
    <w:rsid w:val="006F78A5"/>
    <w:rsid w:val="006F7F4E"/>
    <w:rsid w:val="007000B1"/>
    <w:rsid w:val="007000B7"/>
    <w:rsid w:val="007001B2"/>
    <w:rsid w:val="00700D18"/>
    <w:rsid w:val="007017BF"/>
    <w:rsid w:val="00702F5E"/>
    <w:rsid w:val="00703AB5"/>
    <w:rsid w:val="00703B2D"/>
    <w:rsid w:val="00704056"/>
    <w:rsid w:val="00704DB6"/>
    <w:rsid w:val="00706562"/>
    <w:rsid w:val="00706E12"/>
    <w:rsid w:val="0070756A"/>
    <w:rsid w:val="00707B3B"/>
    <w:rsid w:val="007101BB"/>
    <w:rsid w:val="00710E1E"/>
    <w:rsid w:val="00711341"/>
    <w:rsid w:val="0071189C"/>
    <w:rsid w:val="0071260A"/>
    <w:rsid w:val="007129A0"/>
    <w:rsid w:val="007140BF"/>
    <w:rsid w:val="0071458C"/>
    <w:rsid w:val="00714621"/>
    <w:rsid w:val="0071487A"/>
    <w:rsid w:val="00714A2C"/>
    <w:rsid w:val="00714BE9"/>
    <w:rsid w:val="00715014"/>
    <w:rsid w:val="00715488"/>
    <w:rsid w:val="00716257"/>
    <w:rsid w:val="0071763B"/>
    <w:rsid w:val="0071786C"/>
    <w:rsid w:val="00717F7B"/>
    <w:rsid w:val="007202A4"/>
    <w:rsid w:val="00720AA8"/>
    <w:rsid w:val="00721AC7"/>
    <w:rsid w:val="00721E16"/>
    <w:rsid w:val="00722538"/>
    <w:rsid w:val="007233C4"/>
    <w:rsid w:val="0072388F"/>
    <w:rsid w:val="00723C29"/>
    <w:rsid w:val="00724893"/>
    <w:rsid w:val="00724EB8"/>
    <w:rsid w:val="00725109"/>
    <w:rsid w:val="00725C3F"/>
    <w:rsid w:val="007261D5"/>
    <w:rsid w:val="007263A0"/>
    <w:rsid w:val="00726DC5"/>
    <w:rsid w:val="00726F84"/>
    <w:rsid w:val="0072793B"/>
    <w:rsid w:val="0072795E"/>
    <w:rsid w:val="00730740"/>
    <w:rsid w:val="00730C51"/>
    <w:rsid w:val="00731B20"/>
    <w:rsid w:val="00732C3B"/>
    <w:rsid w:val="0073327C"/>
    <w:rsid w:val="00733726"/>
    <w:rsid w:val="00733C13"/>
    <w:rsid w:val="00734AAE"/>
    <w:rsid w:val="007352F9"/>
    <w:rsid w:val="00735451"/>
    <w:rsid w:val="00735A33"/>
    <w:rsid w:val="00735ACF"/>
    <w:rsid w:val="00736285"/>
    <w:rsid w:val="0073659F"/>
    <w:rsid w:val="007365B7"/>
    <w:rsid w:val="007365F9"/>
    <w:rsid w:val="00736912"/>
    <w:rsid w:val="00737B67"/>
    <w:rsid w:val="00737CA5"/>
    <w:rsid w:val="00740B10"/>
    <w:rsid w:val="00741FAE"/>
    <w:rsid w:val="007424D0"/>
    <w:rsid w:val="007425D7"/>
    <w:rsid w:val="00742FFC"/>
    <w:rsid w:val="007434A0"/>
    <w:rsid w:val="00743FD5"/>
    <w:rsid w:val="0074438C"/>
    <w:rsid w:val="007446E1"/>
    <w:rsid w:val="0074593D"/>
    <w:rsid w:val="007461E0"/>
    <w:rsid w:val="00746D70"/>
    <w:rsid w:val="007473CB"/>
    <w:rsid w:val="0074786A"/>
    <w:rsid w:val="00747F81"/>
    <w:rsid w:val="0075020E"/>
    <w:rsid w:val="0075076D"/>
    <w:rsid w:val="00750CFF"/>
    <w:rsid w:val="00751936"/>
    <w:rsid w:val="00753BFB"/>
    <w:rsid w:val="00753E92"/>
    <w:rsid w:val="00753F73"/>
    <w:rsid w:val="00761D5A"/>
    <w:rsid w:val="00762735"/>
    <w:rsid w:val="00762D75"/>
    <w:rsid w:val="00763061"/>
    <w:rsid w:val="007636A5"/>
    <w:rsid w:val="00765508"/>
    <w:rsid w:val="00765A3A"/>
    <w:rsid w:val="00766E8B"/>
    <w:rsid w:val="007677BA"/>
    <w:rsid w:val="00770A3E"/>
    <w:rsid w:val="00770C20"/>
    <w:rsid w:val="00771F5F"/>
    <w:rsid w:val="00772371"/>
    <w:rsid w:val="00772756"/>
    <w:rsid w:val="00772AB5"/>
    <w:rsid w:val="0077391A"/>
    <w:rsid w:val="00774632"/>
    <w:rsid w:val="00774EF8"/>
    <w:rsid w:val="00776FFB"/>
    <w:rsid w:val="007806A5"/>
    <w:rsid w:val="00780EED"/>
    <w:rsid w:val="00781073"/>
    <w:rsid w:val="0078134C"/>
    <w:rsid w:val="0078209D"/>
    <w:rsid w:val="00782A67"/>
    <w:rsid w:val="007832AA"/>
    <w:rsid w:val="00783C81"/>
    <w:rsid w:val="00783E46"/>
    <w:rsid w:val="00784596"/>
    <w:rsid w:val="00786946"/>
    <w:rsid w:val="00786B90"/>
    <w:rsid w:val="00787115"/>
    <w:rsid w:val="00790F4D"/>
    <w:rsid w:val="00790FAB"/>
    <w:rsid w:val="00791C7F"/>
    <w:rsid w:val="00792959"/>
    <w:rsid w:val="007948C0"/>
    <w:rsid w:val="00795199"/>
    <w:rsid w:val="007967C4"/>
    <w:rsid w:val="0079762F"/>
    <w:rsid w:val="00797EB7"/>
    <w:rsid w:val="007A027D"/>
    <w:rsid w:val="007A1302"/>
    <w:rsid w:val="007A177B"/>
    <w:rsid w:val="007A2316"/>
    <w:rsid w:val="007A29B4"/>
    <w:rsid w:val="007A38DB"/>
    <w:rsid w:val="007A3EC0"/>
    <w:rsid w:val="007A500A"/>
    <w:rsid w:val="007A555E"/>
    <w:rsid w:val="007A6220"/>
    <w:rsid w:val="007A6339"/>
    <w:rsid w:val="007A67D3"/>
    <w:rsid w:val="007A734E"/>
    <w:rsid w:val="007A7821"/>
    <w:rsid w:val="007B05CF"/>
    <w:rsid w:val="007B0A41"/>
    <w:rsid w:val="007B0F5D"/>
    <w:rsid w:val="007B2167"/>
    <w:rsid w:val="007B4543"/>
    <w:rsid w:val="007B47B3"/>
    <w:rsid w:val="007B4DE4"/>
    <w:rsid w:val="007B4FA8"/>
    <w:rsid w:val="007B5157"/>
    <w:rsid w:val="007B540F"/>
    <w:rsid w:val="007B6040"/>
    <w:rsid w:val="007B6390"/>
    <w:rsid w:val="007B6615"/>
    <w:rsid w:val="007B6A33"/>
    <w:rsid w:val="007B7D73"/>
    <w:rsid w:val="007C0BC1"/>
    <w:rsid w:val="007C0CF1"/>
    <w:rsid w:val="007C0E06"/>
    <w:rsid w:val="007C1163"/>
    <w:rsid w:val="007C23E6"/>
    <w:rsid w:val="007C2AB7"/>
    <w:rsid w:val="007C2F51"/>
    <w:rsid w:val="007C3709"/>
    <w:rsid w:val="007C3E44"/>
    <w:rsid w:val="007C4C02"/>
    <w:rsid w:val="007C5E5B"/>
    <w:rsid w:val="007D2472"/>
    <w:rsid w:val="007D25A3"/>
    <w:rsid w:val="007D2642"/>
    <w:rsid w:val="007D2A5B"/>
    <w:rsid w:val="007D2E67"/>
    <w:rsid w:val="007D3545"/>
    <w:rsid w:val="007D4B87"/>
    <w:rsid w:val="007D5B36"/>
    <w:rsid w:val="007D5DE1"/>
    <w:rsid w:val="007D64C6"/>
    <w:rsid w:val="007D6B24"/>
    <w:rsid w:val="007D6BCB"/>
    <w:rsid w:val="007D7560"/>
    <w:rsid w:val="007D77B6"/>
    <w:rsid w:val="007E0B73"/>
    <w:rsid w:val="007E16E8"/>
    <w:rsid w:val="007E17C4"/>
    <w:rsid w:val="007E1C7C"/>
    <w:rsid w:val="007E1E9D"/>
    <w:rsid w:val="007E1FA3"/>
    <w:rsid w:val="007E2266"/>
    <w:rsid w:val="007E2665"/>
    <w:rsid w:val="007E2988"/>
    <w:rsid w:val="007E3361"/>
    <w:rsid w:val="007E5913"/>
    <w:rsid w:val="007E5A2F"/>
    <w:rsid w:val="007E713C"/>
    <w:rsid w:val="007E7308"/>
    <w:rsid w:val="007E74B4"/>
    <w:rsid w:val="007E762F"/>
    <w:rsid w:val="007E7A65"/>
    <w:rsid w:val="007E7D85"/>
    <w:rsid w:val="007E7EDD"/>
    <w:rsid w:val="007E7EDE"/>
    <w:rsid w:val="007F0877"/>
    <w:rsid w:val="007F1D6F"/>
    <w:rsid w:val="007F231D"/>
    <w:rsid w:val="007F333C"/>
    <w:rsid w:val="007F3486"/>
    <w:rsid w:val="007F3FD3"/>
    <w:rsid w:val="007F415E"/>
    <w:rsid w:val="007F4646"/>
    <w:rsid w:val="007F6AA2"/>
    <w:rsid w:val="007F6AE0"/>
    <w:rsid w:val="007F6BC6"/>
    <w:rsid w:val="008010BA"/>
    <w:rsid w:val="00801D9A"/>
    <w:rsid w:val="00801FF9"/>
    <w:rsid w:val="00802F25"/>
    <w:rsid w:val="00803D58"/>
    <w:rsid w:val="00804388"/>
    <w:rsid w:val="00804A87"/>
    <w:rsid w:val="0080571E"/>
    <w:rsid w:val="008063F3"/>
    <w:rsid w:val="00806499"/>
    <w:rsid w:val="0081054C"/>
    <w:rsid w:val="00810924"/>
    <w:rsid w:val="00810A65"/>
    <w:rsid w:val="0081352A"/>
    <w:rsid w:val="008143EE"/>
    <w:rsid w:val="008156C7"/>
    <w:rsid w:val="00815980"/>
    <w:rsid w:val="00816C45"/>
    <w:rsid w:val="00816CF2"/>
    <w:rsid w:val="00817344"/>
    <w:rsid w:val="00817880"/>
    <w:rsid w:val="00817A31"/>
    <w:rsid w:val="00817C7E"/>
    <w:rsid w:val="008202BA"/>
    <w:rsid w:val="00820D95"/>
    <w:rsid w:val="00820FDB"/>
    <w:rsid w:val="00821AF7"/>
    <w:rsid w:val="0082220D"/>
    <w:rsid w:val="008223A5"/>
    <w:rsid w:val="008225EC"/>
    <w:rsid w:val="00822E8A"/>
    <w:rsid w:val="00822F15"/>
    <w:rsid w:val="0082344B"/>
    <w:rsid w:val="0082352F"/>
    <w:rsid w:val="00825548"/>
    <w:rsid w:val="00825EA4"/>
    <w:rsid w:val="00825F68"/>
    <w:rsid w:val="00826052"/>
    <w:rsid w:val="00826909"/>
    <w:rsid w:val="008269C7"/>
    <w:rsid w:val="0082789F"/>
    <w:rsid w:val="00827A89"/>
    <w:rsid w:val="00827B9E"/>
    <w:rsid w:val="00827F29"/>
    <w:rsid w:val="008302FA"/>
    <w:rsid w:val="0083040B"/>
    <w:rsid w:val="00832544"/>
    <w:rsid w:val="008329BB"/>
    <w:rsid w:val="00832CB6"/>
    <w:rsid w:val="00833FB8"/>
    <w:rsid w:val="0083430A"/>
    <w:rsid w:val="00835FBC"/>
    <w:rsid w:val="008361D5"/>
    <w:rsid w:val="00837A76"/>
    <w:rsid w:val="00837AAB"/>
    <w:rsid w:val="00837D94"/>
    <w:rsid w:val="00837EBE"/>
    <w:rsid w:val="008413A7"/>
    <w:rsid w:val="00841418"/>
    <w:rsid w:val="0084328E"/>
    <w:rsid w:val="00844163"/>
    <w:rsid w:val="0084420A"/>
    <w:rsid w:val="0084490A"/>
    <w:rsid w:val="008450CE"/>
    <w:rsid w:val="008457C9"/>
    <w:rsid w:val="00845904"/>
    <w:rsid w:val="00845A9B"/>
    <w:rsid w:val="00846727"/>
    <w:rsid w:val="0084682A"/>
    <w:rsid w:val="0084696A"/>
    <w:rsid w:val="00846A08"/>
    <w:rsid w:val="008476AE"/>
    <w:rsid w:val="00847A79"/>
    <w:rsid w:val="00847EA0"/>
    <w:rsid w:val="00850974"/>
    <w:rsid w:val="00850A9F"/>
    <w:rsid w:val="00851E0F"/>
    <w:rsid w:val="00851FB8"/>
    <w:rsid w:val="00852372"/>
    <w:rsid w:val="008524B1"/>
    <w:rsid w:val="0085270D"/>
    <w:rsid w:val="00854DE0"/>
    <w:rsid w:val="00855FF1"/>
    <w:rsid w:val="0085630B"/>
    <w:rsid w:val="00857022"/>
    <w:rsid w:val="00857EB2"/>
    <w:rsid w:val="00861536"/>
    <w:rsid w:val="008618CF"/>
    <w:rsid w:val="00861E7A"/>
    <w:rsid w:val="0086206D"/>
    <w:rsid w:val="00863171"/>
    <w:rsid w:val="008632F3"/>
    <w:rsid w:val="00864D7C"/>
    <w:rsid w:val="00867F57"/>
    <w:rsid w:val="0087075F"/>
    <w:rsid w:val="00871150"/>
    <w:rsid w:val="00871365"/>
    <w:rsid w:val="008721F6"/>
    <w:rsid w:val="00873269"/>
    <w:rsid w:val="008735D2"/>
    <w:rsid w:val="00875E6D"/>
    <w:rsid w:val="0087684E"/>
    <w:rsid w:val="00876CE8"/>
    <w:rsid w:val="00876FAF"/>
    <w:rsid w:val="0087724E"/>
    <w:rsid w:val="008777EC"/>
    <w:rsid w:val="00881290"/>
    <w:rsid w:val="008815B4"/>
    <w:rsid w:val="00881CCE"/>
    <w:rsid w:val="00881ECE"/>
    <w:rsid w:val="008827D2"/>
    <w:rsid w:val="008847F3"/>
    <w:rsid w:val="0088481C"/>
    <w:rsid w:val="00884AAF"/>
    <w:rsid w:val="00885932"/>
    <w:rsid w:val="00885ABA"/>
    <w:rsid w:val="008862F3"/>
    <w:rsid w:val="008874DA"/>
    <w:rsid w:val="0089010D"/>
    <w:rsid w:val="00890E00"/>
    <w:rsid w:val="0089255A"/>
    <w:rsid w:val="00892A29"/>
    <w:rsid w:val="00892E93"/>
    <w:rsid w:val="008936E7"/>
    <w:rsid w:val="008938D6"/>
    <w:rsid w:val="008940C7"/>
    <w:rsid w:val="008947CC"/>
    <w:rsid w:val="00894949"/>
    <w:rsid w:val="008953D8"/>
    <w:rsid w:val="00895503"/>
    <w:rsid w:val="0089569C"/>
    <w:rsid w:val="008958F4"/>
    <w:rsid w:val="00895E5E"/>
    <w:rsid w:val="00896062"/>
    <w:rsid w:val="008A1EE7"/>
    <w:rsid w:val="008A32FC"/>
    <w:rsid w:val="008A3C77"/>
    <w:rsid w:val="008A44DD"/>
    <w:rsid w:val="008A4F08"/>
    <w:rsid w:val="008A4F93"/>
    <w:rsid w:val="008A5D73"/>
    <w:rsid w:val="008A6073"/>
    <w:rsid w:val="008A62E3"/>
    <w:rsid w:val="008A6835"/>
    <w:rsid w:val="008A7587"/>
    <w:rsid w:val="008A7E34"/>
    <w:rsid w:val="008B004D"/>
    <w:rsid w:val="008B0065"/>
    <w:rsid w:val="008B0337"/>
    <w:rsid w:val="008B037C"/>
    <w:rsid w:val="008B06D9"/>
    <w:rsid w:val="008B07B2"/>
    <w:rsid w:val="008B0A7D"/>
    <w:rsid w:val="008B0AFD"/>
    <w:rsid w:val="008B0F9E"/>
    <w:rsid w:val="008B1650"/>
    <w:rsid w:val="008B33A2"/>
    <w:rsid w:val="008B3812"/>
    <w:rsid w:val="008B38F3"/>
    <w:rsid w:val="008B4010"/>
    <w:rsid w:val="008B414A"/>
    <w:rsid w:val="008B4B5C"/>
    <w:rsid w:val="008B4EEF"/>
    <w:rsid w:val="008B51C7"/>
    <w:rsid w:val="008B60BA"/>
    <w:rsid w:val="008B655E"/>
    <w:rsid w:val="008B70D6"/>
    <w:rsid w:val="008B7847"/>
    <w:rsid w:val="008C0C6F"/>
    <w:rsid w:val="008C0F1B"/>
    <w:rsid w:val="008C1073"/>
    <w:rsid w:val="008C1CBB"/>
    <w:rsid w:val="008C2724"/>
    <w:rsid w:val="008C2EEE"/>
    <w:rsid w:val="008C2F35"/>
    <w:rsid w:val="008C338A"/>
    <w:rsid w:val="008C3878"/>
    <w:rsid w:val="008C3B22"/>
    <w:rsid w:val="008C3B80"/>
    <w:rsid w:val="008C3C25"/>
    <w:rsid w:val="008C47FB"/>
    <w:rsid w:val="008C5032"/>
    <w:rsid w:val="008C51D7"/>
    <w:rsid w:val="008C68D1"/>
    <w:rsid w:val="008C68E1"/>
    <w:rsid w:val="008C6AD9"/>
    <w:rsid w:val="008C7577"/>
    <w:rsid w:val="008C7896"/>
    <w:rsid w:val="008D0852"/>
    <w:rsid w:val="008D14D1"/>
    <w:rsid w:val="008D1B52"/>
    <w:rsid w:val="008D1C8A"/>
    <w:rsid w:val="008D1FC7"/>
    <w:rsid w:val="008D285B"/>
    <w:rsid w:val="008D36B5"/>
    <w:rsid w:val="008D405A"/>
    <w:rsid w:val="008D4B81"/>
    <w:rsid w:val="008D4C00"/>
    <w:rsid w:val="008D525F"/>
    <w:rsid w:val="008D6240"/>
    <w:rsid w:val="008D6354"/>
    <w:rsid w:val="008D77A7"/>
    <w:rsid w:val="008D7E9F"/>
    <w:rsid w:val="008D7FD2"/>
    <w:rsid w:val="008E01BB"/>
    <w:rsid w:val="008E09D5"/>
    <w:rsid w:val="008E1A32"/>
    <w:rsid w:val="008E273C"/>
    <w:rsid w:val="008E352F"/>
    <w:rsid w:val="008E39EF"/>
    <w:rsid w:val="008E3C48"/>
    <w:rsid w:val="008E4A79"/>
    <w:rsid w:val="008E5F87"/>
    <w:rsid w:val="008E6463"/>
    <w:rsid w:val="008E7464"/>
    <w:rsid w:val="008E78C0"/>
    <w:rsid w:val="008E7C69"/>
    <w:rsid w:val="008E7E77"/>
    <w:rsid w:val="008F07E6"/>
    <w:rsid w:val="008F1F20"/>
    <w:rsid w:val="008F2170"/>
    <w:rsid w:val="008F2407"/>
    <w:rsid w:val="008F2F04"/>
    <w:rsid w:val="008F49E3"/>
    <w:rsid w:val="008F49F5"/>
    <w:rsid w:val="008F4BDF"/>
    <w:rsid w:val="008F59C3"/>
    <w:rsid w:val="008F6574"/>
    <w:rsid w:val="008F6FE1"/>
    <w:rsid w:val="008F751A"/>
    <w:rsid w:val="008F7D5B"/>
    <w:rsid w:val="008F7DA7"/>
    <w:rsid w:val="00900599"/>
    <w:rsid w:val="00901BC6"/>
    <w:rsid w:val="00903CFA"/>
    <w:rsid w:val="00904612"/>
    <w:rsid w:val="00905375"/>
    <w:rsid w:val="009058FB"/>
    <w:rsid w:val="009059FF"/>
    <w:rsid w:val="00905BAF"/>
    <w:rsid w:val="00905D20"/>
    <w:rsid w:val="00905F88"/>
    <w:rsid w:val="009065C6"/>
    <w:rsid w:val="00906910"/>
    <w:rsid w:val="00906FB4"/>
    <w:rsid w:val="00910518"/>
    <w:rsid w:val="00910C66"/>
    <w:rsid w:val="00911B34"/>
    <w:rsid w:val="00911C3E"/>
    <w:rsid w:val="00912B18"/>
    <w:rsid w:val="00912C52"/>
    <w:rsid w:val="00912F4D"/>
    <w:rsid w:val="00913018"/>
    <w:rsid w:val="00913781"/>
    <w:rsid w:val="00913799"/>
    <w:rsid w:val="00914F04"/>
    <w:rsid w:val="00915201"/>
    <w:rsid w:val="009155AE"/>
    <w:rsid w:val="00915DB0"/>
    <w:rsid w:val="00915DCF"/>
    <w:rsid w:val="00916FCD"/>
    <w:rsid w:val="009173C2"/>
    <w:rsid w:val="0092006D"/>
    <w:rsid w:val="0092072E"/>
    <w:rsid w:val="00920E9B"/>
    <w:rsid w:val="00921B60"/>
    <w:rsid w:val="00921E34"/>
    <w:rsid w:val="009220B9"/>
    <w:rsid w:val="0092290C"/>
    <w:rsid w:val="009229DB"/>
    <w:rsid w:val="00922D71"/>
    <w:rsid w:val="00923324"/>
    <w:rsid w:val="00923F08"/>
    <w:rsid w:val="00924508"/>
    <w:rsid w:val="0092522B"/>
    <w:rsid w:val="00925E34"/>
    <w:rsid w:val="00927AE0"/>
    <w:rsid w:val="009303FB"/>
    <w:rsid w:val="009309BE"/>
    <w:rsid w:val="00930FD8"/>
    <w:rsid w:val="00932082"/>
    <w:rsid w:val="00932F1D"/>
    <w:rsid w:val="00932F4B"/>
    <w:rsid w:val="0093375F"/>
    <w:rsid w:val="00933A63"/>
    <w:rsid w:val="00933BC7"/>
    <w:rsid w:val="009341AE"/>
    <w:rsid w:val="009341C6"/>
    <w:rsid w:val="00935716"/>
    <w:rsid w:val="00935F27"/>
    <w:rsid w:val="009410E6"/>
    <w:rsid w:val="00941ADA"/>
    <w:rsid w:val="00941DDC"/>
    <w:rsid w:val="009424D4"/>
    <w:rsid w:val="00942A4C"/>
    <w:rsid w:val="00942FB1"/>
    <w:rsid w:val="009432AE"/>
    <w:rsid w:val="00944439"/>
    <w:rsid w:val="009446D1"/>
    <w:rsid w:val="0094636F"/>
    <w:rsid w:val="00946B4C"/>
    <w:rsid w:val="00946C03"/>
    <w:rsid w:val="00946CC7"/>
    <w:rsid w:val="00946D84"/>
    <w:rsid w:val="00946F66"/>
    <w:rsid w:val="00950B3D"/>
    <w:rsid w:val="009524D5"/>
    <w:rsid w:val="00952C73"/>
    <w:rsid w:val="00953078"/>
    <w:rsid w:val="00953237"/>
    <w:rsid w:val="00954503"/>
    <w:rsid w:val="00954B4C"/>
    <w:rsid w:val="00954FCB"/>
    <w:rsid w:val="00955910"/>
    <w:rsid w:val="00956A9D"/>
    <w:rsid w:val="00956EB4"/>
    <w:rsid w:val="009601EE"/>
    <w:rsid w:val="00960D6E"/>
    <w:rsid w:val="00961777"/>
    <w:rsid w:val="00962C78"/>
    <w:rsid w:val="00962DE1"/>
    <w:rsid w:val="0096333D"/>
    <w:rsid w:val="0096338C"/>
    <w:rsid w:val="009638B6"/>
    <w:rsid w:val="00963907"/>
    <w:rsid w:val="00963F13"/>
    <w:rsid w:val="009643E5"/>
    <w:rsid w:val="00965C41"/>
    <w:rsid w:val="00965CCC"/>
    <w:rsid w:val="009670D2"/>
    <w:rsid w:val="00967316"/>
    <w:rsid w:val="009675F2"/>
    <w:rsid w:val="009678AF"/>
    <w:rsid w:val="0097012D"/>
    <w:rsid w:val="00970493"/>
    <w:rsid w:val="0097108A"/>
    <w:rsid w:val="009716A6"/>
    <w:rsid w:val="00971FBE"/>
    <w:rsid w:val="0097205A"/>
    <w:rsid w:val="00973E41"/>
    <w:rsid w:val="00973F68"/>
    <w:rsid w:val="009741D3"/>
    <w:rsid w:val="00974996"/>
    <w:rsid w:val="00974C71"/>
    <w:rsid w:val="00976239"/>
    <w:rsid w:val="009762E2"/>
    <w:rsid w:val="0097671A"/>
    <w:rsid w:val="009771CE"/>
    <w:rsid w:val="009774BE"/>
    <w:rsid w:val="009808A9"/>
    <w:rsid w:val="00982CF8"/>
    <w:rsid w:val="00983159"/>
    <w:rsid w:val="009840C4"/>
    <w:rsid w:val="00984AA9"/>
    <w:rsid w:val="00985118"/>
    <w:rsid w:val="009864A6"/>
    <w:rsid w:val="00986614"/>
    <w:rsid w:val="009874ED"/>
    <w:rsid w:val="00990231"/>
    <w:rsid w:val="00990904"/>
    <w:rsid w:val="00990A30"/>
    <w:rsid w:val="00990AD1"/>
    <w:rsid w:val="00990C13"/>
    <w:rsid w:val="00990E67"/>
    <w:rsid w:val="00990ED5"/>
    <w:rsid w:val="00991CF4"/>
    <w:rsid w:val="009928D1"/>
    <w:rsid w:val="00993555"/>
    <w:rsid w:val="00993780"/>
    <w:rsid w:val="00993AA8"/>
    <w:rsid w:val="00994297"/>
    <w:rsid w:val="00994CFA"/>
    <w:rsid w:val="00994E75"/>
    <w:rsid w:val="0099540D"/>
    <w:rsid w:val="009957DA"/>
    <w:rsid w:val="00995B0E"/>
    <w:rsid w:val="009962D7"/>
    <w:rsid w:val="00996BB3"/>
    <w:rsid w:val="00997643"/>
    <w:rsid w:val="009A0944"/>
    <w:rsid w:val="009A0B37"/>
    <w:rsid w:val="009A1357"/>
    <w:rsid w:val="009A17B0"/>
    <w:rsid w:val="009A1BE8"/>
    <w:rsid w:val="009A2209"/>
    <w:rsid w:val="009A3407"/>
    <w:rsid w:val="009A3F54"/>
    <w:rsid w:val="009A4397"/>
    <w:rsid w:val="009A57F6"/>
    <w:rsid w:val="009A68F3"/>
    <w:rsid w:val="009A6F53"/>
    <w:rsid w:val="009A7824"/>
    <w:rsid w:val="009A7FAD"/>
    <w:rsid w:val="009B03E2"/>
    <w:rsid w:val="009B076F"/>
    <w:rsid w:val="009B23D3"/>
    <w:rsid w:val="009B3DA1"/>
    <w:rsid w:val="009B4E6E"/>
    <w:rsid w:val="009B5393"/>
    <w:rsid w:val="009C060C"/>
    <w:rsid w:val="009C0645"/>
    <w:rsid w:val="009C097F"/>
    <w:rsid w:val="009C0EE4"/>
    <w:rsid w:val="009C28E5"/>
    <w:rsid w:val="009C31CC"/>
    <w:rsid w:val="009C463A"/>
    <w:rsid w:val="009C4717"/>
    <w:rsid w:val="009C4AAF"/>
    <w:rsid w:val="009C575C"/>
    <w:rsid w:val="009C59C6"/>
    <w:rsid w:val="009C5AB5"/>
    <w:rsid w:val="009C6015"/>
    <w:rsid w:val="009C69F5"/>
    <w:rsid w:val="009C7475"/>
    <w:rsid w:val="009C7569"/>
    <w:rsid w:val="009C778A"/>
    <w:rsid w:val="009C7901"/>
    <w:rsid w:val="009C7CC6"/>
    <w:rsid w:val="009C7ECA"/>
    <w:rsid w:val="009D0449"/>
    <w:rsid w:val="009D0660"/>
    <w:rsid w:val="009D0795"/>
    <w:rsid w:val="009D22B0"/>
    <w:rsid w:val="009D2DF3"/>
    <w:rsid w:val="009D3B9F"/>
    <w:rsid w:val="009D4085"/>
    <w:rsid w:val="009D44A9"/>
    <w:rsid w:val="009D4913"/>
    <w:rsid w:val="009D4EBD"/>
    <w:rsid w:val="009D5BA4"/>
    <w:rsid w:val="009D6D1C"/>
    <w:rsid w:val="009D70D5"/>
    <w:rsid w:val="009E02F6"/>
    <w:rsid w:val="009E03F6"/>
    <w:rsid w:val="009E0789"/>
    <w:rsid w:val="009E0BDC"/>
    <w:rsid w:val="009E0D86"/>
    <w:rsid w:val="009E12FF"/>
    <w:rsid w:val="009E131B"/>
    <w:rsid w:val="009E143D"/>
    <w:rsid w:val="009E170F"/>
    <w:rsid w:val="009E17D3"/>
    <w:rsid w:val="009E1A19"/>
    <w:rsid w:val="009E21E5"/>
    <w:rsid w:val="009E2550"/>
    <w:rsid w:val="009E375B"/>
    <w:rsid w:val="009E3ADA"/>
    <w:rsid w:val="009E46AA"/>
    <w:rsid w:val="009E4C8E"/>
    <w:rsid w:val="009E5289"/>
    <w:rsid w:val="009E5C10"/>
    <w:rsid w:val="009E6BFD"/>
    <w:rsid w:val="009E7BFC"/>
    <w:rsid w:val="009F027B"/>
    <w:rsid w:val="009F0445"/>
    <w:rsid w:val="009F0B23"/>
    <w:rsid w:val="009F0C6A"/>
    <w:rsid w:val="009F116B"/>
    <w:rsid w:val="009F13A5"/>
    <w:rsid w:val="009F2306"/>
    <w:rsid w:val="009F3CC0"/>
    <w:rsid w:val="009F4450"/>
    <w:rsid w:val="009F4ABC"/>
    <w:rsid w:val="009F4DCB"/>
    <w:rsid w:val="009F576C"/>
    <w:rsid w:val="009F57CD"/>
    <w:rsid w:val="009F617F"/>
    <w:rsid w:val="009F667D"/>
    <w:rsid w:val="009F77A6"/>
    <w:rsid w:val="00A012D8"/>
    <w:rsid w:val="00A01781"/>
    <w:rsid w:val="00A02599"/>
    <w:rsid w:val="00A02DBE"/>
    <w:rsid w:val="00A03660"/>
    <w:rsid w:val="00A045B3"/>
    <w:rsid w:val="00A05AF7"/>
    <w:rsid w:val="00A05D80"/>
    <w:rsid w:val="00A06406"/>
    <w:rsid w:val="00A06E61"/>
    <w:rsid w:val="00A07140"/>
    <w:rsid w:val="00A07820"/>
    <w:rsid w:val="00A07ADE"/>
    <w:rsid w:val="00A10541"/>
    <w:rsid w:val="00A106A4"/>
    <w:rsid w:val="00A10A86"/>
    <w:rsid w:val="00A10B3D"/>
    <w:rsid w:val="00A10D1D"/>
    <w:rsid w:val="00A1239A"/>
    <w:rsid w:val="00A128A0"/>
    <w:rsid w:val="00A13789"/>
    <w:rsid w:val="00A138A1"/>
    <w:rsid w:val="00A13AEE"/>
    <w:rsid w:val="00A14C42"/>
    <w:rsid w:val="00A15141"/>
    <w:rsid w:val="00A15878"/>
    <w:rsid w:val="00A162A4"/>
    <w:rsid w:val="00A16688"/>
    <w:rsid w:val="00A16E99"/>
    <w:rsid w:val="00A1775F"/>
    <w:rsid w:val="00A2007F"/>
    <w:rsid w:val="00A201C6"/>
    <w:rsid w:val="00A20301"/>
    <w:rsid w:val="00A21743"/>
    <w:rsid w:val="00A21F24"/>
    <w:rsid w:val="00A22648"/>
    <w:rsid w:val="00A22D66"/>
    <w:rsid w:val="00A23205"/>
    <w:rsid w:val="00A23A52"/>
    <w:rsid w:val="00A23C39"/>
    <w:rsid w:val="00A2447A"/>
    <w:rsid w:val="00A26107"/>
    <w:rsid w:val="00A26C13"/>
    <w:rsid w:val="00A27170"/>
    <w:rsid w:val="00A27588"/>
    <w:rsid w:val="00A27AA1"/>
    <w:rsid w:val="00A27F44"/>
    <w:rsid w:val="00A30012"/>
    <w:rsid w:val="00A313DC"/>
    <w:rsid w:val="00A31A8B"/>
    <w:rsid w:val="00A32C01"/>
    <w:rsid w:val="00A332B4"/>
    <w:rsid w:val="00A33DB7"/>
    <w:rsid w:val="00A33ECF"/>
    <w:rsid w:val="00A34ADB"/>
    <w:rsid w:val="00A34D31"/>
    <w:rsid w:val="00A355AB"/>
    <w:rsid w:val="00A355B5"/>
    <w:rsid w:val="00A3594E"/>
    <w:rsid w:val="00A3597C"/>
    <w:rsid w:val="00A360CE"/>
    <w:rsid w:val="00A3614C"/>
    <w:rsid w:val="00A365EC"/>
    <w:rsid w:val="00A36709"/>
    <w:rsid w:val="00A37C23"/>
    <w:rsid w:val="00A400A0"/>
    <w:rsid w:val="00A4035E"/>
    <w:rsid w:val="00A406B0"/>
    <w:rsid w:val="00A40709"/>
    <w:rsid w:val="00A407B7"/>
    <w:rsid w:val="00A4099E"/>
    <w:rsid w:val="00A40D71"/>
    <w:rsid w:val="00A4192B"/>
    <w:rsid w:val="00A42C72"/>
    <w:rsid w:val="00A42F96"/>
    <w:rsid w:val="00A4332E"/>
    <w:rsid w:val="00A447E5"/>
    <w:rsid w:val="00A4498A"/>
    <w:rsid w:val="00A457C8"/>
    <w:rsid w:val="00A46B59"/>
    <w:rsid w:val="00A507D9"/>
    <w:rsid w:val="00A5265D"/>
    <w:rsid w:val="00A5363B"/>
    <w:rsid w:val="00A543D5"/>
    <w:rsid w:val="00A55548"/>
    <w:rsid w:val="00A555C6"/>
    <w:rsid w:val="00A5568E"/>
    <w:rsid w:val="00A55D01"/>
    <w:rsid w:val="00A56137"/>
    <w:rsid w:val="00A56A01"/>
    <w:rsid w:val="00A57330"/>
    <w:rsid w:val="00A5749D"/>
    <w:rsid w:val="00A57D58"/>
    <w:rsid w:val="00A607DD"/>
    <w:rsid w:val="00A60803"/>
    <w:rsid w:val="00A60AE2"/>
    <w:rsid w:val="00A62798"/>
    <w:rsid w:val="00A627F9"/>
    <w:rsid w:val="00A63B4C"/>
    <w:rsid w:val="00A63BB0"/>
    <w:rsid w:val="00A63F5F"/>
    <w:rsid w:val="00A64FDD"/>
    <w:rsid w:val="00A65CF8"/>
    <w:rsid w:val="00A672FE"/>
    <w:rsid w:val="00A703AF"/>
    <w:rsid w:val="00A70F45"/>
    <w:rsid w:val="00A72B0D"/>
    <w:rsid w:val="00A72BFE"/>
    <w:rsid w:val="00A72F60"/>
    <w:rsid w:val="00A730E0"/>
    <w:rsid w:val="00A731B1"/>
    <w:rsid w:val="00A733ED"/>
    <w:rsid w:val="00A745FE"/>
    <w:rsid w:val="00A74679"/>
    <w:rsid w:val="00A74947"/>
    <w:rsid w:val="00A7562D"/>
    <w:rsid w:val="00A756D9"/>
    <w:rsid w:val="00A765FC"/>
    <w:rsid w:val="00A768DA"/>
    <w:rsid w:val="00A76D03"/>
    <w:rsid w:val="00A775F4"/>
    <w:rsid w:val="00A80A20"/>
    <w:rsid w:val="00A811E7"/>
    <w:rsid w:val="00A813CE"/>
    <w:rsid w:val="00A81D7E"/>
    <w:rsid w:val="00A8293B"/>
    <w:rsid w:val="00A83102"/>
    <w:rsid w:val="00A833E2"/>
    <w:rsid w:val="00A85DA1"/>
    <w:rsid w:val="00A85EA0"/>
    <w:rsid w:val="00A860CE"/>
    <w:rsid w:val="00A86126"/>
    <w:rsid w:val="00A87074"/>
    <w:rsid w:val="00A87FD2"/>
    <w:rsid w:val="00A90B1E"/>
    <w:rsid w:val="00A9399F"/>
    <w:rsid w:val="00A9416D"/>
    <w:rsid w:val="00A94C1C"/>
    <w:rsid w:val="00A94C2D"/>
    <w:rsid w:val="00A96C9C"/>
    <w:rsid w:val="00A973AB"/>
    <w:rsid w:val="00A97E7D"/>
    <w:rsid w:val="00A97F90"/>
    <w:rsid w:val="00AA0ECB"/>
    <w:rsid w:val="00AA1B17"/>
    <w:rsid w:val="00AA1D47"/>
    <w:rsid w:val="00AA3255"/>
    <w:rsid w:val="00AA340A"/>
    <w:rsid w:val="00AA3E43"/>
    <w:rsid w:val="00AA48F5"/>
    <w:rsid w:val="00AA4CB5"/>
    <w:rsid w:val="00AA4DCB"/>
    <w:rsid w:val="00AA5518"/>
    <w:rsid w:val="00AA574E"/>
    <w:rsid w:val="00AA5D17"/>
    <w:rsid w:val="00AA68F4"/>
    <w:rsid w:val="00AA6A4B"/>
    <w:rsid w:val="00AB0F53"/>
    <w:rsid w:val="00AB2627"/>
    <w:rsid w:val="00AB2F20"/>
    <w:rsid w:val="00AB3A65"/>
    <w:rsid w:val="00AB428C"/>
    <w:rsid w:val="00AB48DF"/>
    <w:rsid w:val="00AB4BF4"/>
    <w:rsid w:val="00AB4E20"/>
    <w:rsid w:val="00AB4F69"/>
    <w:rsid w:val="00AB5669"/>
    <w:rsid w:val="00AB597B"/>
    <w:rsid w:val="00AB5DD0"/>
    <w:rsid w:val="00AB6DB8"/>
    <w:rsid w:val="00AB6EA3"/>
    <w:rsid w:val="00AB72B2"/>
    <w:rsid w:val="00AB7BF2"/>
    <w:rsid w:val="00AC1091"/>
    <w:rsid w:val="00AC25A7"/>
    <w:rsid w:val="00AC260B"/>
    <w:rsid w:val="00AC27DE"/>
    <w:rsid w:val="00AC281D"/>
    <w:rsid w:val="00AC2FCE"/>
    <w:rsid w:val="00AC45F5"/>
    <w:rsid w:val="00AC4838"/>
    <w:rsid w:val="00AC554C"/>
    <w:rsid w:val="00AC5DCA"/>
    <w:rsid w:val="00AC649F"/>
    <w:rsid w:val="00AC7E10"/>
    <w:rsid w:val="00AD07A9"/>
    <w:rsid w:val="00AD2266"/>
    <w:rsid w:val="00AD2AF1"/>
    <w:rsid w:val="00AD35D6"/>
    <w:rsid w:val="00AD3A6F"/>
    <w:rsid w:val="00AD4E29"/>
    <w:rsid w:val="00AD4ED1"/>
    <w:rsid w:val="00AD4EE8"/>
    <w:rsid w:val="00AD524E"/>
    <w:rsid w:val="00AD59F2"/>
    <w:rsid w:val="00AD603C"/>
    <w:rsid w:val="00AD63E8"/>
    <w:rsid w:val="00AD695A"/>
    <w:rsid w:val="00AD69E6"/>
    <w:rsid w:val="00AD6AB9"/>
    <w:rsid w:val="00AD6D7F"/>
    <w:rsid w:val="00AD7052"/>
    <w:rsid w:val="00AD7180"/>
    <w:rsid w:val="00AD76E3"/>
    <w:rsid w:val="00AD78C3"/>
    <w:rsid w:val="00AE05F1"/>
    <w:rsid w:val="00AE18C0"/>
    <w:rsid w:val="00AE2603"/>
    <w:rsid w:val="00AE2877"/>
    <w:rsid w:val="00AE3B9A"/>
    <w:rsid w:val="00AE51F8"/>
    <w:rsid w:val="00AE554A"/>
    <w:rsid w:val="00AE6089"/>
    <w:rsid w:val="00AE6867"/>
    <w:rsid w:val="00AE693A"/>
    <w:rsid w:val="00AE69B6"/>
    <w:rsid w:val="00AE7F3F"/>
    <w:rsid w:val="00AF1110"/>
    <w:rsid w:val="00AF1168"/>
    <w:rsid w:val="00AF1307"/>
    <w:rsid w:val="00AF305C"/>
    <w:rsid w:val="00AF336C"/>
    <w:rsid w:val="00AF3C74"/>
    <w:rsid w:val="00AF3D39"/>
    <w:rsid w:val="00AF419A"/>
    <w:rsid w:val="00AF4483"/>
    <w:rsid w:val="00AF4B94"/>
    <w:rsid w:val="00AF5CF0"/>
    <w:rsid w:val="00AF7D83"/>
    <w:rsid w:val="00B02988"/>
    <w:rsid w:val="00B02A88"/>
    <w:rsid w:val="00B03175"/>
    <w:rsid w:val="00B03F22"/>
    <w:rsid w:val="00B05331"/>
    <w:rsid w:val="00B066AE"/>
    <w:rsid w:val="00B06973"/>
    <w:rsid w:val="00B100A2"/>
    <w:rsid w:val="00B10F15"/>
    <w:rsid w:val="00B11666"/>
    <w:rsid w:val="00B1187D"/>
    <w:rsid w:val="00B11B05"/>
    <w:rsid w:val="00B137F5"/>
    <w:rsid w:val="00B13BC3"/>
    <w:rsid w:val="00B13D2D"/>
    <w:rsid w:val="00B1420F"/>
    <w:rsid w:val="00B14E97"/>
    <w:rsid w:val="00B156F6"/>
    <w:rsid w:val="00B17A0B"/>
    <w:rsid w:val="00B20617"/>
    <w:rsid w:val="00B20F5C"/>
    <w:rsid w:val="00B2173A"/>
    <w:rsid w:val="00B225E0"/>
    <w:rsid w:val="00B22902"/>
    <w:rsid w:val="00B22A6F"/>
    <w:rsid w:val="00B2345A"/>
    <w:rsid w:val="00B234CD"/>
    <w:rsid w:val="00B242BB"/>
    <w:rsid w:val="00B2598A"/>
    <w:rsid w:val="00B2625B"/>
    <w:rsid w:val="00B265FB"/>
    <w:rsid w:val="00B268D9"/>
    <w:rsid w:val="00B2764F"/>
    <w:rsid w:val="00B279B3"/>
    <w:rsid w:val="00B3029C"/>
    <w:rsid w:val="00B325B9"/>
    <w:rsid w:val="00B32D92"/>
    <w:rsid w:val="00B336B7"/>
    <w:rsid w:val="00B347A9"/>
    <w:rsid w:val="00B35287"/>
    <w:rsid w:val="00B356DE"/>
    <w:rsid w:val="00B361EB"/>
    <w:rsid w:val="00B36A8C"/>
    <w:rsid w:val="00B377D2"/>
    <w:rsid w:val="00B40144"/>
    <w:rsid w:val="00B406BD"/>
    <w:rsid w:val="00B41BB6"/>
    <w:rsid w:val="00B426DE"/>
    <w:rsid w:val="00B434DF"/>
    <w:rsid w:val="00B43C88"/>
    <w:rsid w:val="00B43FEE"/>
    <w:rsid w:val="00B448C7"/>
    <w:rsid w:val="00B44A76"/>
    <w:rsid w:val="00B451EF"/>
    <w:rsid w:val="00B45433"/>
    <w:rsid w:val="00B45E03"/>
    <w:rsid w:val="00B461CA"/>
    <w:rsid w:val="00B46477"/>
    <w:rsid w:val="00B4682E"/>
    <w:rsid w:val="00B47642"/>
    <w:rsid w:val="00B500B0"/>
    <w:rsid w:val="00B50A2E"/>
    <w:rsid w:val="00B50DE3"/>
    <w:rsid w:val="00B51525"/>
    <w:rsid w:val="00B51F51"/>
    <w:rsid w:val="00B52105"/>
    <w:rsid w:val="00B52376"/>
    <w:rsid w:val="00B52BF3"/>
    <w:rsid w:val="00B52E92"/>
    <w:rsid w:val="00B562C4"/>
    <w:rsid w:val="00B570D1"/>
    <w:rsid w:val="00B57606"/>
    <w:rsid w:val="00B576D2"/>
    <w:rsid w:val="00B60209"/>
    <w:rsid w:val="00B60D34"/>
    <w:rsid w:val="00B61A0F"/>
    <w:rsid w:val="00B62219"/>
    <w:rsid w:val="00B62696"/>
    <w:rsid w:val="00B62FC1"/>
    <w:rsid w:val="00B63501"/>
    <w:rsid w:val="00B63761"/>
    <w:rsid w:val="00B644F6"/>
    <w:rsid w:val="00B64511"/>
    <w:rsid w:val="00B64E36"/>
    <w:rsid w:val="00B65EB8"/>
    <w:rsid w:val="00B67671"/>
    <w:rsid w:val="00B67A5D"/>
    <w:rsid w:val="00B70116"/>
    <w:rsid w:val="00B70172"/>
    <w:rsid w:val="00B70BF7"/>
    <w:rsid w:val="00B72788"/>
    <w:rsid w:val="00B73CEE"/>
    <w:rsid w:val="00B7489C"/>
    <w:rsid w:val="00B74C87"/>
    <w:rsid w:val="00B75383"/>
    <w:rsid w:val="00B753F2"/>
    <w:rsid w:val="00B75776"/>
    <w:rsid w:val="00B76119"/>
    <w:rsid w:val="00B765D6"/>
    <w:rsid w:val="00B77573"/>
    <w:rsid w:val="00B80752"/>
    <w:rsid w:val="00B81195"/>
    <w:rsid w:val="00B84112"/>
    <w:rsid w:val="00B847D6"/>
    <w:rsid w:val="00B84E25"/>
    <w:rsid w:val="00B851E2"/>
    <w:rsid w:val="00B86C81"/>
    <w:rsid w:val="00B87B48"/>
    <w:rsid w:val="00B87DDE"/>
    <w:rsid w:val="00B87E4E"/>
    <w:rsid w:val="00B9009A"/>
    <w:rsid w:val="00B90458"/>
    <w:rsid w:val="00B91E61"/>
    <w:rsid w:val="00B91E8A"/>
    <w:rsid w:val="00B93AE7"/>
    <w:rsid w:val="00B950EA"/>
    <w:rsid w:val="00B9561D"/>
    <w:rsid w:val="00B95DEC"/>
    <w:rsid w:val="00B97011"/>
    <w:rsid w:val="00B97034"/>
    <w:rsid w:val="00B97E87"/>
    <w:rsid w:val="00BA030E"/>
    <w:rsid w:val="00BA0748"/>
    <w:rsid w:val="00BA0777"/>
    <w:rsid w:val="00BA0BD7"/>
    <w:rsid w:val="00BA0E55"/>
    <w:rsid w:val="00BA20F3"/>
    <w:rsid w:val="00BA210D"/>
    <w:rsid w:val="00BA2562"/>
    <w:rsid w:val="00BA3101"/>
    <w:rsid w:val="00BA3E22"/>
    <w:rsid w:val="00BA447B"/>
    <w:rsid w:val="00BA4BEE"/>
    <w:rsid w:val="00BA4FA4"/>
    <w:rsid w:val="00BA50F0"/>
    <w:rsid w:val="00BA526A"/>
    <w:rsid w:val="00BA57B7"/>
    <w:rsid w:val="00BA60E8"/>
    <w:rsid w:val="00BA6F1E"/>
    <w:rsid w:val="00BA7FBE"/>
    <w:rsid w:val="00BB011E"/>
    <w:rsid w:val="00BB0339"/>
    <w:rsid w:val="00BB2008"/>
    <w:rsid w:val="00BB2681"/>
    <w:rsid w:val="00BB5AFE"/>
    <w:rsid w:val="00BB5D62"/>
    <w:rsid w:val="00BB6129"/>
    <w:rsid w:val="00BB674C"/>
    <w:rsid w:val="00BB67A9"/>
    <w:rsid w:val="00BB6A85"/>
    <w:rsid w:val="00BB6DFB"/>
    <w:rsid w:val="00BB7062"/>
    <w:rsid w:val="00BB74AD"/>
    <w:rsid w:val="00BC0083"/>
    <w:rsid w:val="00BC0679"/>
    <w:rsid w:val="00BC0836"/>
    <w:rsid w:val="00BC0983"/>
    <w:rsid w:val="00BC1172"/>
    <w:rsid w:val="00BC1407"/>
    <w:rsid w:val="00BC14F8"/>
    <w:rsid w:val="00BC172F"/>
    <w:rsid w:val="00BC1902"/>
    <w:rsid w:val="00BC2160"/>
    <w:rsid w:val="00BC2662"/>
    <w:rsid w:val="00BC28E6"/>
    <w:rsid w:val="00BC29D2"/>
    <w:rsid w:val="00BC2B38"/>
    <w:rsid w:val="00BC2C75"/>
    <w:rsid w:val="00BC3CAC"/>
    <w:rsid w:val="00BC4550"/>
    <w:rsid w:val="00BC4BF5"/>
    <w:rsid w:val="00BC4CCB"/>
    <w:rsid w:val="00BC61CC"/>
    <w:rsid w:val="00BC648B"/>
    <w:rsid w:val="00BC7762"/>
    <w:rsid w:val="00BC7D3C"/>
    <w:rsid w:val="00BD10C7"/>
    <w:rsid w:val="00BD1B6C"/>
    <w:rsid w:val="00BD1D61"/>
    <w:rsid w:val="00BD20E8"/>
    <w:rsid w:val="00BD24E2"/>
    <w:rsid w:val="00BD25E4"/>
    <w:rsid w:val="00BD26E9"/>
    <w:rsid w:val="00BD2E37"/>
    <w:rsid w:val="00BD3017"/>
    <w:rsid w:val="00BD4DEB"/>
    <w:rsid w:val="00BD4F19"/>
    <w:rsid w:val="00BD5B88"/>
    <w:rsid w:val="00BD6A86"/>
    <w:rsid w:val="00BD6B20"/>
    <w:rsid w:val="00BD6FEC"/>
    <w:rsid w:val="00BD77FA"/>
    <w:rsid w:val="00BD7A43"/>
    <w:rsid w:val="00BD7F36"/>
    <w:rsid w:val="00BE027D"/>
    <w:rsid w:val="00BE0755"/>
    <w:rsid w:val="00BE0A62"/>
    <w:rsid w:val="00BE0AE1"/>
    <w:rsid w:val="00BE0CCE"/>
    <w:rsid w:val="00BE1FAC"/>
    <w:rsid w:val="00BE2106"/>
    <w:rsid w:val="00BE304A"/>
    <w:rsid w:val="00BE3D27"/>
    <w:rsid w:val="00BE3F8F"/>
    <w:rsid w:val="00BE489B"/>
    <w:rsid w:val="00BE4EEF"/>
    <w:rsid w:val="00BE5810"/>
    <w:rsid w:val="00BE5A9E"/>
    <w:rsid w:val="00BE6059"/>
    <w:rsid w:val="00BE62C0"/>
    <w:rsid w:val="00BE6CCD"/>
    <w:rsid w:val="00BE6F15"/>
    <w:rsid w:val="00BE7776"/>
    <w:rsid w:val="00BE7F7B"/>
    <w:rsid w:val="00BF016C"/>
    <w:rsid w:val="00BF0C9E"/>
    <w:rsid w:val="00BF1419"/>
    <w:rsid w:val="00BF22FA"/>
    <w:rsid w:val="00BF28B5"/>
    <w:rsid w:val="00BF2A51"/>
    <w:rsid w:val="00BF3502"/>
    <w:rsid w:val="00BF4199"/>
    <w:rsid w:val="00BF4209"/>
    <w:rsid w:val="00BF4EAF"/>
    <w:rsid w:val="00BF5A79"/>
    <w:rsid w:val="00BF5AB5"/>
    <w:rsid w:val="00BF6416"/>
    <w:rsid w:val="00C00297"/>
    <w:rsid w:val="00C022A2"/>
    <w:rsid w:val="00C02398"/>
    <w:rsid w:val="00C0262B"/>
    <w:rsid w:val="00C02844"/>
    <w:rsid w:val="00C02B4E"/>
    <w:rsid w:val="00C03894"/>
    <w:rsid w:val="00C038EB"/>
    <w:rsid w:val="00C045E8"/>
    <w:rsid w:val="00C04FCE"/>
    <w:rsid w:val="00C05557"/>
    <w:rsid w:val="00C05ABF"/>
    <w:rsid w:val="00C05E58"/>
    <w:rsid w:val="00C069AD"/>
    <w:rsid w:val="00C077A3"/>
    <w:rsid w:val="00C07DDF"/>
    <w:rsid w:val="00C1053D"/>
    <w:rsid w:val="00C107FD"/>
    <w:rsid w:val="00C107FE"/>
    <w:rsid w:val="00C10FC0"/>
    <w:rsid w:val="00C14AFB"/>
    <w:rsid w:val="00C15E2D"/>
    <w:rsid w:val="00C17977"/>
    <w:rsid w:val="00C17EE4"/>
    <w:rsid w:val="00C17F21"/>
    <w:rsid w:val="00C210AC"/>
    <w:rsid w:val="00C2171B"/>
    <w:rsid w:val="00C223A3"/>
    <w:rsid w:val="00C22569"/>
    <w:rsid w:val="00C22A9F"/>
    <w:rsid w:val="00C23156"/>
    <w:rsid w:val="00C241F8"/>
    <w:rsid w:val="00C242D0"/>
    <w:rsid w:val="00C24328"/>
    <w:rsid w:val="00C24882"/>
    <w:rsid w:val="00C269C9"/>
    <w:rsid w:val="00C26D2A"/>
    <w:rsid w:val="00C27BC0"/>
    <w:rsid w:val="00C27C57"/>
    <w:rsid w:val="00C27F5E"/>
    <w:rsid w:val="00C308A6"/>
    <w:rsid w:val="00C30F37"/>
    <w:rsid w:val="00C32954"/>
    <w:rsid w:val="00C32A47"/>
    <w:rsid w:val="00C332B5"/>
    <w:rsid w:val="00C33491"/>
    <w:rsid w:val="00C33AB4"/>
    <w:rsid w:val="00C34E50"/>
    <w:rsid w:val="00C365EF"/>
    <w:rsid w:val="00C366AF"/>
    <w:rsid w:val="00C371BD"/>
    <w:rsid w:val="00C37491"/>
    <w:rsid w:val="00C37941"/>
    <w:rsid w:val="00C379C0"/>
    <w:rsid w:val="00C413F9"/>
    <w:rsid w:val="00C41C08"/>
    <w:rsid w:val="00C41C91"/>
    <w:rsid w:val="00C42A1C"/>
    <w:rsid w:val="00C42B45"/>
    <w:rsid w:val="00C42B9E"/>
    <w:rsid w:val="00C45118"/>
    <w:rsid w:val="00C45511"/>
    <w:rsid w:val="00C465A8"/>
    <w:rsid w:val="00C47451"/>
    <w:rsid w:val="00C476FA"/>
    <w:rsid w:val="00C506BF"/>
    <w:rsid w:val="00C50C34"/>
    <w:rsid w:val="00C50C74"/>
    <w:rsid w:val="00C50EB7"/>
    <w:rsid w:val="00C51371"/>
    <w:rsid w:val="00C51EC4"/>
    <w:rsid w:val="00C51EDF"/>
    <w:rsid w:val="00C51F49"/>
    <w:rsid w:val="00C52570"/>
    <w:rsid w:val="00C525BD"/>
    <w:rsid w:val="00C52662"/>
    <w:rsid w:val="00C550B4"/>
    <w:rsid w:val="00C5528C"/>
    <w:rsid w:val="00C56BCE"/>
    <w:rsid w:val="00C572E0"/>
    <w:rsid w:val="00C57801"/>
    <w:rsid w:val="00C6074C"/>
    <w:rsid w:val="00C612F7"/>
    <w:rsid w:val="00C618B5"/>
    <w:rsid w:val="00C61DD0"/>
    <w:rsid w:val="00C62051"/>
    <w:rsid w:val="00C629F1"/>
    <w:rsid w:val="00C633CF"/>
    <w:rsid w:val="00C636EC"/>
    <w:rsid w:val="00C63B96"/>
    <w:rsid w:val="00C63C1C"/>
    <w:rsid w:val="00C63F3B"/>
    <w:rsid w:val="00C64295"/>
    <w:rsid w:val="00C6489F"/>
    <w:rsid w:val="00C65407"/>
    <w:rsid w:val="00C6614E"/>
    <w:rsid w:val="00C66469"/>
    <w:rsid w:val="00C668A9"/>
    <w:rsid w:val="00C66CA5"/>
    <w:rsid w:val="00C672A4"/>
    <w:rsid w:val="00C67456"/>
    <w:rsid w:val="00C67530"/>
    <w:rsid w:val="00C70713"/>
    <w:rsid w:val="00C70D02"/>
    <w:rsid w:val="00C71A1B"/>
    <w:rsid w:val="00C72735"/>
    <w:rsid w:val="00C73001"/>
    <w:rsid w:val="00C7359B"/>
    <w:rsid w:val="00C74D2E"/>
    <w:rsid w:val="00C74FEF"/>
    <w:rsid w:val="00C757D1"/>
    <w:rsid w:val="00C75B74"/>
    <w:rsid w:val="00C774EE"/>
    <w:rsid w:val="00C809B7"/>
    <w:rsid w:val="00C816BD"/>
    <w:rsid w:val="00C82233"/>
    <w:rsid w:val="00C8366C"/>
    <w:rsid w:val="00C838A0"/>
    <w:rsid w:val="00C8565D"/>
    <w:rsid w:val="00C914CE"/>
    <w:rsid w:val="00C91859"/>
    <w:rsid w:val="00C919B5"/>
    <w:rsid w:val="00C91D5B"/>
    <w:rsid w:val="00C920E8"/>
    <w:rsid w:val="00C92240"/>
    <w:rsid w:val="00C92D9E"/>
    <w:rsid w:val="00C9392F"/>
    <w:rsid w:val="00C93C29"/>
    <w:rsid w:val="00C93FF1"/>
    <w:rsid w:val="00C943FE"/>
    <w:rsid w:val="00C94A00"/>
    <w:rsid w:val="00C94B62"/>
    <w:rsid w:val="00C95AEB"/>
    <w:rsid w:val="00C960EB"/>
    <w:rsid w:val="00C9632B"/>
    <w:rsid w:val="00C966E6"/>
    <w:rsid w:val="00C96B56"/>
    <w:rsid w:val="00C97665"/>
    <w:rsid w:val="00C97D75"/>
    <w:rsid w:val="00C97D9A"/>
    <w:rsid w:val="00CA0817"/>
    <w:rsid w:val="00CA1041"/>
    <w:rsid w:val="00CA37EC"/>
    <w:rsid w:val="00CA385E"/>
    <w:rsid w:val="00CA3C2E"/>
    <w:rsid w:val="00CA3F5F"/>
    <w:rsid w:val="00CA45CF"/>
    <w:rsid w:val="00CA4CE4"/>
    <w:rsid w:val="00CA54AE"/>
    <w:rsid w:val="00CA54E0"/>
    <w:rsid w:val="00CA5D1B"/>
    <w:rsid w:val="00CA627B"/>
    <w:rsid w:val="00CA6584"/>
    <w:rsid w:val="00CA68F7"/>
    <w:rsid w:val="00CA695E"/>
    <w:rsid w:val="00CA6B7B"/>
    <w:rsid w:val="00CA7CB7"/>
    <w:rsid w:val="00CB0106"/>
    <w:rsid w:val="00CB04FA"/>
    <w:rsid w:val="00CB05F3"/>
    <w:rsid w:val="00CB07C3"/>
    <w:rsid w:val="00CB1460"/>
    <w:rsid w:val="00CB16A2"/>
    <w:rsid w:val="00CB1EC2"/>
    <w:rsid w:val="00CB2277"/>
    <w:rsid w:val="00CB2465"/>
    <w:rsid w:val="00CB29E7"/>
    <w:rsid w:val="00CB3F1F"/>
    <w:rsid w:val="00CB40E4"/>
    <w:rsid w:val="00CB4677"/>
    <w:rsid w:val="00CB4CD8"/>
    <w:rsid w:val="00CB6EB7"/>
    <w:rsid w:val="00CB71C3"/>
    <w:rsid w:val="00CB738D"/>
    <w:rsid w:val="00CB76FB"/>
    <w:rsid w:val="00CB7F18"/>
    <w:rsid w:val="00CC01B0"/>
    <w:rsid w:val="00CC061E"/>
    <w:rsid w:val="00CC1C1C"/>
    <w:rsid w:val="00CC28CE"/>
    <w:rsid w:val="00CC2B06"/>
    <w:rsid w:val="00CC3BC8"/>
    <w:rsid w:val="00CC40C4"/>
    <w:rsid w:val="00CC4A25"/>
    <w:rsid w:val="00CC525D"/>
    <w:rsid w:val="00CC5719"/>
    <w:rsid w:val="00CC5B10"/>
    <w:rsid w:val="00CC5B59"/>
    <w:rsid w:val="00CC6A73"/>
    <w:rsid w:val="00CC6F38"/>
    <w:rsid w:val="00CC7742"/>
    <w:rsid w:val="00CC7F85"/>
    <w:rsid w:val="00CD0057"/>
    <w:rsid w:val="00CD087B"/>
    <w:rsid w:val="00CD1223"/>
    <w:rsid w:val="00CD1F6F"/>
    <w:rsid w:val="00CD2C55"/>
    <w:rsid w:val="00CD2E19"/>
    <w:rsid w:val="00CD3771"/>
    <w:rsid w:val="00CD3F53"/>
    <w:rsid w:val="00CD5D52"/>
    <w:rsid w:val="00CD5F6C"/>
    <w:rsid w:val="00CD6A94"/>
    <w:rsid w:val="00CE01DA"/>
    <w:rsid w:val="00CE06CE"/>
    <w:rsid w:val="00CE0ED9"/>
    <w:rsid w:val="00CE1C67"/>
    <w:rsid w:val="00CE2CF5"/>
    <w:rsid w:val="00CE2FF2"/>
    <w:rsid w:val="00CE3634"/>
    <w:rsid w:val="00CE3A02"/>
    <w:rsid w:val="00CE3FA3"/>
    <w:rsid w:val="00CE480A"/>
    <w:rsid w:val="00CE50BB"/>
    <w:rsid w:val="00CE5D16"/>
    <w:rsid w:val="00CE648F"/>
    <w:rsid w:val="00CE67E7"/>
    <w:rsid w:val="00CE6B82"/>
    <w:rsid w:val="00CE6DB3"/>
    <w:rsid w:val="00CE7253"/>
    <w:rsid w:val="00CE72B0"/>
    <w:rsid w:val="00CE779C"/>
    <w:rsid w:val="00CE7FD0"/>
    <w:rsid w:val="00CF01BC"/>
    <w:rsid w:val="00CF0C88"/>
    <w:rsid w:val="00CF0CE1"/>
    <w:rsid w:val="00CF1AA9"/>
    <w:rsid w:val="00CF38D7"/>
    <w:rsid w:val="00CF3BAE"/>
    <w:rsid w:val="00CF4518"/>
    <w:rsid w:val="00CF452C"/>
    <w:rsid w:val="00CF4B15"/>
    <w:rsid w:val="00CF4BE0"/>
    <w:rsid w:val="00CF5459"/>
    <w:rsid w:val="00CF5DF1"/>
    <w:rsid w:val="00CF618F"/>
    <w:rsid w:val="00CF65CC"/>
    <w:rsid w:val="00CF79C7"/>
    <w:rsid w:val="00D017D2"/>
    <w:rsid w:val="00D018E9"/>
    <w:rsid w:val="00D01F69"/>
    <w:rsid w:val="00D03871"/>
    <w:rsid w:val="00D0390E"/>
    <w:rsid w:val="00D04B18"/>
    <w:rsid w:val="00D053CB"/>
    <w:rsid w:val="00D06469"/>
    <w:rsid w:val="00D064AE"/>
    <w:rsid w:val="00D064C8"/>
    <w:rsid w:val="00D06738"/>
    <w:rsid w:val="00D07023"/>
    <w:rsid w:val="00D0741D"/>
    <w:rsid w:val="00D07F9D"/>
    <w:rsid w:val="00D1040D"/>
    <w:rsid w:val="00D10985"/>
    <w:rsid w:val="00D116D4"/>
    <w:rsid w:val="00D11812"/>
    <w:rsid w:val="00D11B53"/>
    <w:rsid w:val="00D12229"/>
    <w:rsid w:val="00D13CDF"/>
    <w:rsid w:val="00D1427F"/>
    <w:rsid w:val="00D1434F"/>
    <w:rsid w:val="00D15EFF"/>
    <w:rsid w:val="00D168F3"/>
    <w:rsid w:val="00D17156"/>
    <w:rsid w:val="00D20ABC"/>
    <w:rsid w:val="00D2111B"/>
    <w:rsid w:val="00D217D4"/>
    <w:rsid w:val="00D21928"/>
    <w:rsid w:val="00D23508"/>
    <w:rsid w:val="00D23BA7"/>
    <w:rsid w:val="00D2566E"/>
    <w:rsid w:val="00D25E32"/>
    <w:rsid w:val="00D262FA"/>
    <w:rsid w:val="00D26530"/>
    <w:rsid w:val="00D266C9"/>
    <w:rsid w:val="00D26DF3"/>
    <w:rsid w:val="00D2752B"/>
    <w:rsid w:val="00D278E1"/>
    <w:rsid w:val="00D27954"/>
    <w:rsid w:val="00D27DED"/>
    <w:rsid w:val="00D305EA"/>
    <w:rsid w:val="00D30620"/>
    <w:rsid w:val="00D30EA9"/>
    <w:rsid w:val="00D31A5A"/>
    <w:rsid w:val="00D31DB4"/>
    <w:rsid w:val="00D35393"/>
    <w:rsid w:val="00D3575D"/>
    <w:rsid w:val="00D35D49"/>
    <w:rsid w:val="00D3624A"/>
    <w:rsid w:val="00D365E7"/>
    <w:rsid w:val="00D36F9D"/>
    <w:rsid w:val="00D37270"/>
    <w:rsid w:val="00D377D6"/>
    <w:rsid w:val="00D41EA4"/>
    <w:rsid w:val="00D422D2"/>
    <w:rsid w:val="00D448B5"/>
    <w:rsid w:val="00D45539"/>
    <w:rsid w:val="00D45DC7"/>
    <w:rsid w:val="00D45ECE"/>
    <w:rsid w:val="00D464C5"/>
    <w:rsid w:val="00D474AA"/>
    <w:rsid w:val="00D47A8C"/>
    <w:rsid w:val="00D50087"/>
    <w:rsid w:val="00D505E2"/>
    <w:rsid w:val="00D50E02"/>
    <w:rsid w:val="00D5103B"/>
    <w:rsid w:val="00D5125C"/>
    <w:rsid w:val="00D52549"/>
    <w:rsid w:val="00D526E3"/>
    <w:rsid w:val="00D545FB"/>
    <w:rsid w:val="00D5566F"/>
    <w:rsid w:val="00D560D5"/>
    <w:rsid w:val="00D57BD2"/>
    <w:rsid w:val="00D60123"/>
    <w:rsid w:val="00D6231C"/>
    <w:rsid w:val="00D6321A"/>
    <w:rsid w:val="00D63932"/>
    <w:rsid w:val="00D643E4"/>
    <w:rsid w:val="00D64A67"/>
    <w:rsid w:val="00D64B65"/>
    <w:rsid w:val="00D657FD"/>
    <w:rsid w:val="00D65882"/>
    <w:rsid w:val="00D661AA"/>
    <w:rsid w:val="00D6670A"/>
    <w:rsid w:val="00D677F7"/>
    <w:rsid w:val="00D67A7D"/>
    <w:rsid w:val="00D701F3"/>
    <w:rsid w:val="00D713AC"/>
    <w:rsid w:val="00D7180D"/>
    <w:rsid w:val="00D72DB1"/>
    <w:rsid w:val="00D7480B"/>
    <w:rsid w:val="00D74E6F"/>
    <w:rsid w:val="00D75372"/>
    <w:rsid w:val="00D75666"/>
    <w:rsid w:val="00D762C5"/>
    <w:rsid w:val="00D779A5"/>
    <w:rsid w:val="00D77F82"/>
    <w:rsid w:val="00D800DF"/>
    <w:rsid w:val="00D8016E"/>
    <w:rsid w:val="00D8164F"/>
    <w:rsid w:val="00D82235"/>
    <w:rsid w:val="00D8229C"/>
    <w:rsid w:val="00D825F1"/>
    <w:rsid w:val="00D82AC8"/>
    <w:rsid w:val="00D83705"/>
    <w:rsid w:val="00D837F7"/>
    <w:rsid w:val="00D83ACC"/>
    <w:rsid w:val="00D83FB5"/>
    <w:rsid w:val="00D84264"/>
    <w:rsid w:val="00D85150"/>
    <w:rsid w:val="00D863C7"/>
    <w:rsid w:val="00D86513"/>
    <w:rsid w:val="00D867A5"/>
    <w:rsid w:val="00D868D2"/>
    <w:rsid w:val="00D869DE"/>
    <w:rsid w:val="00D873FF"/>
    <w:rsid w:val="00D87681"/>
    <w:rsid w:val="00D87ACC"/>
    <w:rsid w:val="00D87BAF"/>
    <w:rsid w:val="00D87CF4"/>
    <w:rsid w:val="00D9005C"/>
    <w:rsid w:val="00D90185"/>
    <w:rsid w:val="00D90C97"/>
    <w:rsid w:val="00D911AC"/>
    <w:rsid w:val="00D915E0"/>
    <w:rsid w:val="00D92833"/>
    <w:rsid w:val="00D93BC8"/>
    <w:rsid w:val="00D9439C"/>
    <w:rsid w:val="00D94A2E"/>
    <w:rsid w:val="00D95D7C"/>
    <w:rsid w:val="00D95DAF"/>
    <w:rsid w:val="00D95E2C"/>
    <w:rsid w:val="00D96451"/>
    <w:rsid w:val="00D969F0"/>
    <w:rsid w:val="00DA02BE"/>
    <w:rsid w:val="00DA2DCB"/>
    <w:rsid w:val="00DA3134"/>
    <w:rsid w:val="00DA3319"/>
    <w:rsid w:val="00DA3938"/>
    <w:rsid w:val="00DA3DAA"/>
    <w:rsid w:val="00DA3F88"/>
    <w:rsid w:val="00DA3FB6"/>
    <w:rsid w:val="00DA4132"/>
    <w:rsid w:val="00DA494A"/>
    <w:rsid w:val="00DA50E6"/>
    <w:rsid w:val="00DA647A"/>
    <w:rsid w:val="00DA6572"/>
    <w:rsid w:val="00DA678A"/>
    <w:rsid w:val="00DA706A"/>
    <w:rsid w:val="00DB09F6"/>
    <w:rsid w:val="00DB0B06"/>
    <w:rsid w:val="00DB0EA1"/>
    <w:rsid w:val="00DB0F34"/>
    <w:rsid w:val="00DB20CB"/>
    <w:rsid w:val="00DB21CC"/>
    <w:rsid w:val="00DB229E"/>
    <w:rsid w:val="00DB294D"/>
    <w:rsid w:val="00DB2CF4"/>
    <w:rsid w:val="00DB32CF"/>
    <w:rsid w:val="00DB33AF"/>
    <w:rsid w:val="00DB3ACF"/>
    <w:rsid w:val="00DB3F05"/>
    <w:rsid w:val="00DB4914"/>
    <w:rsid w:val="00DB4F3B"/>
    <w:rsid w:val="00DB52AE"/>
    <w:rsid w:val="00DB5D43"/>
    <w:rsid w:val="00DB5D8D"/>
    <w:rsid w:val="00DB6ADF"/>
    <w:rsid w:val="00DB7DB1"/>
    <w:rsid w:val="00DC0A03"/>
    <w:rsid w:val="00DC11FF"/>
    <w:rsid w:val="00DC1CE7"/>
    <w:rsid w:val="00DC2220"/>
    <w:rsid w:val="00DC34D6"/>
    <w:rsid w:val="00DC3B20"/>
    <w:rsid w:val="00DC4046"/>
    <w:rsid w:val="00DC46E9"/>
    <w:rsid w:val="00DC4A06"/>
    <w:rsid w:val="00DC6076"/>
    <w:rsid w:val="00DC6226"/>
    <w:rsid w:val="00DC6BAF"/>
    <w:rsid w:val="00DC70EB"/>
    <w:rsid w:val="00DC765C"/>
    <w:rsid w:val="00DC7959"/>
    <w:rsid w:val="00DC7C8B"/>
    <w:rsid w:val="00DD02E9"/>
    <w:rsid w:val="00DD07D1"/>
    <w:rsid w:val="00DD0D57"/>
    <w:rsid w:val="00DD1328"/>
    <w:rsid w:val="00DD1FA5"/>
    <w:rsid w:val="00DD1FF1"/>
    <w:rsid w:val="00DD3789"/>
    <w:rsid w:val="00DD3D0D"/>
    <w:rsid w:val="00DD41EB"/>
    <w:rsid w:val="00DD4B89"/>
    <w:rsid w:val="00DD4F8E"/>
    <w:rsid w:val="00DD6287"/>
    <w:rsid w:val="00DD71DB"/>
    <w:rsid w:val="00DD7D5C"/>
    <w:rsid w:val="00DE0007"/>
    <w:rsid w:val="00DE0130"/>
    <w:rsid w:val="00DE2771"/>
    <w:rsid w:val="00DE2DE7"/>
    <w:rsid w:val="00DE33E7"/>
    <w:rsid w:val="00DE36B1"/>
    <w:rsid w:val="00DE38FF"/>
    <w:rsid w:val="00DE3C0E"/>
    <w:rsid w:val="00DE4D87"/>
    <w:rsid w:val="00DE549B"/>
    <w:rsid w:val="00DE57E6"/>
    <w:rsid w:val="00DE5955"/>
    <w:rsid w:val="00DE5B0C"/>
    <w:rsid w:val="00DE66CA"/>
    <w:rsid w:val="00DE7607"/>
    <w:rsid w:val="00DF11C3"/>
    <w:rsid w:val="00DF1910"/>
    <w:rsid w:val="00DF290F"/>
    <w:rsid w:val="00DF31F0"/>
    <w:rsid w:val="00DF35DB"/>
    <w:rsid w:val="00DF4B8F"/>
    <w:rsid w:val="00DF5B10"/>
    <w:rsid w:val="00DF5B8B"/>
    <w:rsid w:val="00DF5F8A"/>
    <w:rsid w:val="00DF60C5"/>
    <w:rsid w:val="00DF62C4"/>
    <w:rsid w:val="00DF6636"/>
    <w:rsid w:val="00DF671F"/>
    <w:rsid w:val="00E006F2"/>
    <w:rsid w:val="00E010C5"/>
    <w:rsid w:val="00E013A1"/>
    <w:rsid w:val="00E01E39"/>
    <w:rsid w:val="00E02126"/>
    <w:rsid w:val="00E02BCD"/>
    <w:rsid w:val="00E042FB"/>
    <w:rsid w:val="00E04AB4"/>
    <w:rsid w:val="00E04DCE"/>
    <w:rsid w:val="00E0507F"/>
    <w:rsid w:val="00E050E3"/>
    <w:rsid w:val="00E0565D"/>
    <w:rsid w:val="00E05ACB"/>
    <w:rsid w:val="00E06366"/>
    <w:rsid w:val="00E11D8D"/>
    <w:rsid w:val="00E11DED"/>
    <w:rsid w:val="00E11FA8"/>
    <w:rsid w:val="00E12518"/>
    <w:rsid w:val="00E12B0F"/>
    <w:rsid w:val="00E13551"/>
    <w:rsid w:val="00E1370D"/>
    <w:rsid w:val="00E14B6D"/>
    <w:rsid w:val="00E1632B"/>
    <w:rsid w:val="00E1763B"/>
    <w:rsid w:val="00E17845"/>
    <w:rsid w:val="00E17E38"/>
    <w:rsid w:val="00E20016"/>
    <w:rsid w:val="00E202DD"/>
    <w:rsid w:val="00E20412"/>
    <w:rsid w:val="00E208CE"/>
    <w:rsid w:val="00E23455"/>
    <w:rsid w:val="00E23995"/>
    <w:rsid w:val="00E24372"/>
    <w:rsid w:val="00E24720"/>
    <w:rsid w:val="00E24E19"/>
    <w:rsid w:val="00E26EB3"/>
    <w:rsid w:val="00E2713C"/>
    <w:rsid w:val="00E2725E"/>
    <w:rsid w:val="00E273F2"/>
    <w:rsid w:val="00E27A81"/>
    <w:rsid w:val="00E27B5B"/>
    <w:rsid w:val="00E3087A"/>
    <w:rsid w:val="00E32731"/>
    <w:rsid w:val="00E33016"/>
    <w:rsid w:val="00E337E9"/>
    <w:rsid w:val="00E341A7"/>
    <w:rsid w:val="00E341AB"/>
    <w:rsid w:val="00E35ED8"/>
    <w:rsid w:val="00E363F6"/>
    <w:rsid w:val="00E36753"/>
    <w:rsid w:val="00E369D0"/>
    <w:rsid w:val="00E36EE9"/>
    <w:rsid w:val="00E3725E"/>
    <w:rsid w:val="00E37651"/>
    <w:rsid w:val="00E379F3"/>
    <w:rsid w:val="00E40852"/>
    <w:rsid w:val="00E42FBF"/>
    <w:rsid w:val="00E4303C"/>
    <w:rsid w:val="00E437E9"/>
    <w:rsid w:val="00E43F5E"/>
    <w:rsid w:val="00E45C5E"/>
    <w:rsid w:val="00E46191"/>
    <w:rsid w:val="00E463E1"/>
    <w:rsid w:val="00E46CFD"/>
    <w:rsid w:val="00E474FF"/>
    <w:rsid w:val="00E50A09"/>
    <w:rsid w:val="00E50C53"/>
    <w:rsid w:val="00E50DFE"/>
    <w:rsid w:val="00E50E83"/>
    <w:rsid w:val="00E51033"/>
    <w:rsid w:val="00E51237"/>
    <w:rsid w:val="00E5188F"/>
    <w:rsid w:val="00E526DC"/>
    <w:rsid w:val="00E53488"/>
    <w:rsid w:val="00E535CA"/>
    <w:rsid w:val="00E53603"/>
    <w:rsid w:val="00E53DAC"/>
    <w:rsid w:val="00E53E7D"/>
    <w:rsid w:val="00E54338"/>
    <w:rsid w:val="00E54500"/>
    <w:rsid w:val="00E54DF0"/>
    <w:rsid w:val="00E54ECE"/>
    <w:rsid w:val="00E55525"/>
    <w:rsid w:val="00E564E9"/>
    <w:rsid w:val="00E56BD6"/>
    <w:rsid w:val="00E570DA"/>
    <w:rsid w:val="00E57491"/>
    <w:rsid w:val="00E5775E"/>
    <w:rsid w:val="00E57B2E"/>
    <w:rsid w:val="00E6023D"/>
    <w:rsid w:val="00E6086A"/>
    <w:rsid w:val="00E619BA"/>
    <w:rsid w:val="00E61B91"/>
    <w:rsid w:val="00E62819"/>
    <w:rsid w:val="00E62E29"/>
    <w:rsid w:val="00E630B5"/>
    <w:rsid w:val="00E63A45"/>
    <w:rsid w:val="00E63D53"/>
    <w:rsid w:val="00E642A3"/>
    <w:rsid w:val="00E644EA"/>
    <w:rsid w:val="00E647C9"/>
    <w:rsid w:val="00E65D3C"/>
    <w:rsid w:val="00E66024"/>
    <w:rsid w:val="00E6680A"/>
    <w:rsid w:val="00E67328"/>
    <w:rsid w:val="00E674D2"/>
    <w:rsid w:val="00E7065F"/>
    <w:rsid w:val="00E706CD"/>
    <w:rsid w:val="00E7141D"/>
    <w:rsid w:val="00E71588"/>
    <w:rsid w:val="00E71AE2"/>
    <w:rsid w:val="00E721DD"/>
    <w:rsid w:val="00E72550"/>
    <w:rsid w:val="00E72728"/>
    <w:rsid w:val="00E72E3F"/>
    <w:rsid w:val="00E73705"/>
    <w:rsid w:val="00E73D82"/>
    <w:rsid w:val="00E74244"/>
    <w:rsid w:val="00E748A6"/>
    <w:rsid w:val="00E74C15"/>
    <w:rsid w:val="00E74DDE"/>
    <w:rsid w:val="00E753A8"/>
    <w:rsid w:val="00E75C25"/>
    <w:rsid w:val="00E75D4E"/>
    <w:rsid w:val="00E75DA5"/>
    <w:rsid w:val="00E76142"/>
    <w:rsid w:val="00E769AE"/>
    <w:rsid w:val="00E77184"/>
    <w:rsid w:val="00E77600"/>
    <w:rsid w:val="00E77760"/>
    <w:rsid w:val="00E80168"/>
    <w:rsid w:val="00E80797"/>
    <w:rsid w:val="00E807AD"/>
    <w:rsid w:val="00E80D2B"/>
    <w:rsid w:val="00E81D37"/>
    <w:rsid w:val="00E82D8C"/>
    <w:rsid w:val="00E842E9"/>
    <w:rsid w:val="00E8497C"/>
    <w:rsid w:val="00E84AEC"/>
    <w:rsid w:val="00E84D09"/>
    <w:rsid w:val="00E857B7"/>
    <w:rsid w:val="00E85A32"/>
    <w:rsid w:val="00E85ABA"/>
    <w:rsid w:val="00E86009"/>
    <w:rsid w:val="00E9044F"/>
    <w:rsid w:val="00E91411"/>
    <w:rsid w:val="00E9186B"/>
    <w:rsid w:val="00E91872"/>
    <w:rsid w:val="00E935A5"/>
    <w:rsid w:val="00E93688"/>
    <w:rsid w:val="00E93774"/>
    <w:rsid w:val="00E94D7E"/>
    <w:rsid w:val="00E95154"/>
    <w:rsid w:val="00E964BC"/>
    <w:rsid w:val="00E9688C"/>
    <w:rsid w:val="00E9691F"/>
    <w:rsid w:val="00E969F6"/>
    <w:rsid w:val="00E9710E"/>
    <w:rsid w:val="00E97697"/>
    <w:rsid w:val="00EA07DA"/>
    <w:rsid w:val="00EA1DB7"/>
    <w:rsid w:val="00EA24EB"/>
    <w:rsid w:val="00EA4F64"/>
    <w:rsid w:val="00EA633B"/>
    <w:rsid w:val="00EA6B8A"/>
    <w:rsid w:val="00EA737E"/>
    <w:rsid w:val="00EA751E"/>
    <w:rsid w:val="00EA790F"/>
    <w:rsid w:val="00EA7C97"/>
    <w:rsid w:val="00EB081A"/>
    <w:rsid w:val="00EB0BB8"/>
    <w:rsid w:val="00EB2675"/>
    <w:rsid w:val="00EB32F3"/>
    <w:rsid w:val="00EB3729"/>
    <w:rsid w:val="00EB3A91"/>
    <w:rsid w:val="00EB3EB6"/>
    <w:rsid w:val="00EB4A7E"/>
    <w:rsid w:val="00EB4F35"/>
    <w:rsid w:val="00EB5729"/>
    <w:rsid w:val="00EB6292"/>
    <w:rsid w:val="00EB672F"/>
    <w:rsid w:val="00EB6904"/>
    <w:rsid w:val="00EB6C5E"/>
    <w:rsid w:val="00EC00B9"/>
    <w:rsid w:val="00EC0D81"/>
    <w:rsid w:val="00EC15ED"/>
    <w:rsid w:val="00EC1732"/>
    <w:rsid w:val="00EC1D11"/>
    <w:rsid w:val="00EC3477"/>
    <w:rsid w:val="00EC4024"/>
    <w:rsid w:val="00EC4AAD"/>
    <w:rsid w:val="00EC5765"/>
    <w:rsid w:val="00EC5B35"/>
    <w:rsid w:val="00EC6F22"/>
    <w:rsid w:val="00EC7A1B"/>
    <w:rsid w:val="00ED032E"/>
    <w:rsid w:val="00ED052B"/>
    <w:rsid w:val="00ED0A9B"/>
    <w:rsid w:val="00ED0B40"/>
    <w:rsid w:val="00ED106D"/>
    <w:rsid w:val="00ED127E"/>
    <w:rsid w:val="00ED17D9"/>
    <w:rsid w:val="00ED25F8"/>
    <w:rsid w:val="00ED261D"/>
    <w:rsid w:val="00ED3089"/>
    <w:rsid w:val="00ED3459"/>
    <w:rsid w:val="00ED4549"/>
    <w:rsid w:val="00ED4AA2"/>
    <w:rsid w:val="00ED5631"/>
    <w:rsid w:val="00ED63E4"/>
    <w:rsid w:val="00ED7DFB"/>
    <w:rsid w:val="00EE086D"/>
    <w:rsid w:val="00EE185D"/>
    <w:rsid w:val="00EE1F52"/>
    <w:rsid w:val="00EE2CEC"/>
    <w:rsid w:val="00EE3D2B"/>
    <w:rsid w:val="00EE3D9A"/>
    <w:rsid w:val="00EE3DF3"/>
    <w:rsid w:val="00EE40A1"/>
    <w:rsid w:val="00EE440B"/>
    <w:rsid w:val="00EE5E05"/>
    <w:rsid w:val="00EE6518"/>
    <w:rsid w:val="00EE6B91"/>
    <w:rsid w:val="00EE70FD"/>
    <w:rsid w:val="00EE7323"/>
    <w:rsid w:val="00EE7693"/>
    <w:rsid w:val="00EE7E60"/>
    <w:rsid w:val="00EF15FE"/>
    <w:rsid w:val="00EF195F"/>
    <w:rsid w:val="00EF2948"/>
    <w:rsid w:val="00EF33F1"/>
    <w:rsid w:val="00EF3451"/>
    <w:rsid w:val="00EF3C2A"/>
    <w:rsid w:val="00EF4C73"/>
    <w:rsid w:val="00EF5A63"/>
    <w:rsid w:val="00EF6213"/>
    <w:rsid w:val="00EF7125"/>
    <w:rsid w:val="00EF7A93"/>
    <w:rsid w:val="00EF7B51"/>
    <w:rsid w:val="00F00101"/>
    <w:rsid w:val="00F00214"/>
    <w:rsid w:val="00F00F64"/>
    <w:rsid w:val="00F0151D"/>
    <w:rsid w:val="00F01BA8"/>
    <w:rsid w:val="00F01EF4"/>
    <w:rsid w:val="00F026A7"/>
    <w:rsid w:val="00F02BD6"/>
    <w:rsid w:val="00F02DC5"/>
    <w:rsid w:val="00F03333"/>
    <w:rsid w:val="00F03823"/>
    <w:rsid w:val="00F03AAB"/>
    <w:rsid w:val="00F03AE8"/>
    <w:rsid w:val="00F03D56"/>
    <w:rsid w:val="00F06C73"/>
    <w:rsid w:val="00F06EF6"/>
    <w:rsid w:val="00F07890"/>
    <w:rsid w:val="00F07C86"/>
    <w:rsid w:val="00F1062D"/>
    <w:rsid w:val="00F10870"/>
    <w:rsid w:val="00F113CE"/>
    <w:rsid w:val="00F1142D"/>
    <w:rsid w:val="00F11D7F"/>
    <w:rsid w:val="00F12D53"/>
    <w:rsid w:val="00F12E8F"/>
    <w:rsid w:val="00F13073"/>
    <w:rsid w:val="00F13B5A"/>
    <w:rsid w:val="00F13CF9"/>
    <w:rsid w:val="00F142A5"/>
    <w:rsid w:val="00F147A3"/>
    <w:rsid w:val="00F15445"/>
    <w:rsid w:val="00F1602C"/>
    <w:rsid w:val="00F167DF"/>
    <w:rsid w:val="00F177A4"/>
    <w:rsid w:val="00F1789C"/>
    <w:rsid w:val="00F17DCF"/>
    <w:rsid w:val="00F17E91"/>
    <w:rsid w:val="00F21293"/>
    <w:rsid w:val="00F21A20"/>
    <w:rsid w:val="00F22712"/>
    <w:rsid w:val="00F235CC"/>
    <w:rsid w:val="00F23A4A"/>
    <w:rsid w:val="00F23F55"/>
    <w:rsid w:val="00F24277"/>
    <w:rsid w:val="00F25C29"/>
    <w:rsid w:val="00F25DD9"/>
    <w:rsid w:val="00F25E60"/>
    <w:rsid w:val="00F25EA9"/>
    <w:rsid w:val="00F2605E"/>
    <w:rsid w:val="00F2615C"/>
    <w:rsid w:val="00F26BEC"/>
    <w:rsid w:val="00F26D7C"/>
    <w:rsid w:val="00F274C3"/>
    <w:rsid w:val="00F275D0"/>
    <w:rsid w:val="00F3113C"/>
    <w:rsid w:val="00F3144D"/>
    <w:rsid w:val="00F32810"/>
    <w:rsid w:val="00F33016"/>
    <w:rsid w:val="00F33AB8"/>
    <w:rsid w:val="00F345E3"/>
    <w:rsid w:val="00F3462A"/>
    <w:rsid w:val="00F346CB"/>
    <w:rsid w:val="00F34DE4"/>
    <w:rsid w:val="00F35479"/>
    <w:rsid w:val="00F3553E"/>
    <w:rsid w:val="00F362BF"/>
    <w:rsid w:val="00F376D3"/>
    <w:rsid w:val="00F37DB4"/>
    <w:rsid w:val="00F40685"/>
    <w:rsid w:val="00F41105"/>
    <w:rsid w:val="00F4167E"/>
    <w:rsid w:val="00F42173"/>
    <w:rsid w:val="00F426E6"/>
    <w:rsid w:val="00F43933"/>
    <w:rsid w:val="00F44234"/>
    <w:rsid w:val="00F4465E"/>
    <w:rsid w:val="00F44F00"/>
    <w:rsid w:val="00F4538C"/>
    <w:rsid w:val="00F45457"/>
    <w:rsid w:val="00F45597"/>
    <w:rsid w:val="00F472CB"/>
    <w:rsid w:val="00F47B18"/>
    <w:rsid w:val="00F50B43"/>
    <w:rsid w:val="00F50EC2"/>
    <w:rsid w:val="00F510F1"/>
    <w:rsid w:val="00F515AB"/>
    <w:rsid w:val="00F518EC"/>
    <w:rsid w:val="00F51D7C"/>
    <w:rsid w:val="00F51E03"/>
    <w:rsid w:val="00F51E06"/>
    <w:rsid w:val="00F5243A"/>
    <w:rsid w:val="00F525CF"/>
    <w:rsid w:val="00F52674"/>
    <w:rsid w:val="00F52C81"/>
    <w:rsid w:val="00F530C8"/>
    <w:rsid w:val="00F535FA"/>
    <w:rsid w:val="00F537B9"/>
    <w:rsid w:val="00F5414A"/>
    <w:rsid w:val="00F56D61"/>
    <w:rsid w:val="00F57370"/>
    <w:rsid w:val="00F6037C"/>
    <w:rsid w:val="00F60958"/>
    <w:rsid w:val="00F60979"/>
    <w:rsid w:val="00F60C41"/>
    <w:rsid w:val="00F611A9"/>
    <w:rsid w:val="00F61C10"/>
    <w:rsid w:val="00F61EF7"/>
    <w:rsid w:val="00F62CC9"/>
    <w:rsid w:val="00F63AF5"/>
    <w:rsid w:val="00F6438F"/>
    <w:rsid w:val="00F643A4"/>
    <w:rsid w:val="00F652E3"/>
    <w:rsid w:val="00F6564D"/>
    <w:rsid w:val="00F66238"/>
    <w:rsid w:val="00F662DF"/>
    <w:rsid w:val="00F664A0"/>
    <w:rsid w:val="00F70BD6"/>
    <w:rsid w:val="00F71873"/>
    <w:rsid w:val="00F72054"/>
    <w:rsid w:val="00F72486"/>
    <w:rsid w:val="00F72B37"/>
    <w:rsid w:val="00F72D2B"/>
    <w:rsid w:val="00F72E00"/>
    <w:rsid w:val="00F72E26"/>
    <w:rsid w:val="00F759A0"/>
    <w:rsid w:val="00F75C5F"/>
    <w:rsid w:val="00F76DE0"/>
    <w:rsid w:val="00F80C6A"/>
    <w:rsid w:val="00F80DC4"/>
    <w:rsid w:val="00F80E9A"/>
    <w:rsid w:val="00F81387"/>
    <w:rsid w:val="00F81562"/>
    <w:rsid w:val="00F81965"/>
    <w:rsid w:val="00F82323"/>
    <w:rsid w:val="00F8234D"/>
    <w:rsid w:val="00F82457"/>
    <w:rsid w:val="00F82A41"/>
    <w:rsid w:val="00F82E6E"/>
    <w:rsid w:val="00F836F7"/>
    <w:rsid w:val="00F838BE"/>
    <w:rsid w:val="00F855C2"/>
    <w:rsid w:val="00F85BAA"/>
    <w:rsid w:val="00F866FA"/>
    <w:rsid w:val="00F86AB5"/>
    <w:rsid w:val="00F86C55"/>
    <w:rsid w:val="00F9089C"/>
    <w:rsid w:val="00F90AC0"/>
    <w:rsid w:val="00F91370"/>
    <w:rsid w:val="00F91455"/>
    <w:rsid w:val="00F94400"/>
    <w:rsid w:val="00F945A5"/>
    <w:rsid w:val="00F94D56"/>
    <w:rsid w:val="00F94E28"/>
    <w:rsid w:val="00F95444"/>
    <w:rsid w:val="00F954AF"/>
    <w:rsid w:val="00F9565A"/>
    <w:rsid w:val="00F95D18"/>
    <w:rsid w:val="00F97064"/>
    <w:rsid w:val="00F97067"/>
    <w:rsid w:val="00F9757D"/>
    <w:rsid w:val="00F975EC"/>
    <w:rsid w:val="00F97988"/>
    <w:rsid w:val="00F97B0F"/>
    <w:rsid w:val="00FA16E5"/>
    <w:rsid w:val="00FA1FDB"/>
    <w:rsid w:val="00FA298D"/>
    <w:rsid w:val="00FA335F"/>
    <w:rsid w:val="00FA4527"/>
    <w:rsid w:val="00FA49B2"/>
    <w:rsid w:val="00FA538F"/>
    <w:rsid w:val="00FA5671"/>
    <w:rsid w:val="00FA57BD"/>
    <w:rsid w:val="00FA60FB"/>
    <w:rsid w:val="00FA6D76"/>
    <w:rsid w:val="00FA705D"/>
    <w:rsid w:val="00FA793C"/>
    <w:rsid w:val="00FA7B8A"/>
    <w:rsid w:val="00FA7EE6"/>
    <w:rsid w:val="00FB1A62"/>
    <w:rsid w:val="00FB2B85"/>
    <w:rsid w:val="00FB3080"/>
    <w:rsid w:val="00FB3084"/>
    <w:rsid w:val="00FB32D3"/>
    <w:rsid w:val="00FB3F74"/>
    <w:rsid w:val="00FB44E9"/>
    <w:rsid w:val="00FB4CB6"/>
    <w:rsid w:val="00FB50EF"/>
    <w:rsid w:val="00FB5C19"/>
    <w:rsid w:val="00FB6000"/>
    <w:rsid w:val="00FB66BD"/>
    <w:rsid w:val="00FB6704"/>
    <w:rsid w:val="00FB6758"/>
    <w:rsid w:val="00FB760B"/>
    <w:rsid w:val="00FB7874"/>
    <w:rsid w:val="00FC0AB2"/>
    <w:rsid w:val="00FC12CC"/>
    <w:rsid w:val="00FC2A23"/>
    <w:rsid w:val="00FC2A96"/>
    <w:rsid w:val="00FC3BF8"/>
    <w:rsid w:val="00FC4DCF"/>
    <w:rsid w:val="00FC5CA2"/>
    <w:rsid w:val="00FC6334"/>
    <w:rsid w:val="00FC74A6"/>
    <w:rsid w:val="00FC75EC"/>
    <w:rsid w:val="00FC7624"/>
    <w:rsid w:val="00FC76B0"/>
    <w:rsid w:val="00FD05E1"/>
    <w:rsid w:val="00FD060E"/>
    <w:rsid w:val="00FD0901"/>
    <w:rsid w:val="00FD0AC3"/>
    <w:rsid w:val="00FD0C02"/>
    <w:rsid w:val="00FD0D37"/>
    <w:rsid w:val="00FD1A05"/>
    <w:rsid w:val="00FD26EE"/>
    <w:rsid w:val="00FD2A1E"/>
    <w:rsid w:val="00FD364D"/>
    <w:rsid w:val="00FD48C5"/>
    <w:rsid w:val="00FD4AED"/>
    <w:rsid w:val="00FD4B62"/>
    <w:rsid w:val="00FD50EC"/>
    <w:rsid w:val="00FD53EA"/>
    <w:rsid w:val="00FD5625"/>
    <w:rsid w:val="00FD58D2"/>
    <w:rsid w:val="00FD6538"/>
    <w:rsid w:val="00FD65DD"/>
    <w:rsid w:val="00FD67C2"/>
    <w:rsid w:val="00FD6975"/>
    <w:rsid w:val="00FD79D8"/>
    <w:rsid w:val="00FD7BC7"/>
    <w:rsid w:val="00FE107F"/>
    <w:rsid w:val="00FE28E0"/>
    <w:rsid w:val="00FE3145"/>
    <w:rsid w:val="00FE31FE"/>
    <w:rsid w:val="00FE33A9"/>
    <w:rsid w:val="00FE3AD7"/>
    <w:rsid w:val="00FE44AA"/>
    <w:rsid w:val="00FE5808"/>
    <w:rsid w:val="00FE5EDD"/>
    <w:rsid w:val="00FE6633"/>
    <w:rsid w:val="00FE6E1A"/>
    <w:rsid w:val="00FF1837"/>
    <w:rsid w:val="00FF2CD6"/>
    <w:rsid w:val="00FF38E3"/>
    <w:rsid w:val="00FF439B"/>
    <w:rsid w:val="00FF4C0C"/>
    <w:rsid w:val="00FF4F49"/>
    <w:rsid w:val="00FF54BA"/>
    <w:rsid w:val="00FF6098"/>
    <w:rsid w:val="00FF65A7"/>
    <w:rsid w:val="00FF6981"/>
    <w:rsid w:val="00FF6CB8"/>
    <w:rsid w:val="00FF6F1D"/>
    <w:rsid w:val="00FF7586"/>
    <w:rsid w:val="01FF5514"/>
    <w:rsid w:val="026D71FC"/>
    <w:rsid w:val="04456805"/>
    <w:rsid w:val="0A800032"/>
    <w:rsid w:val="0BB75150"/>
    <w:rsid w:val="108C58D7"/>
    <w:rsid w:val="1A0C285E"/>
    <w:rsid w:val="1D4F5789"/>
    <w:rsid w:val="2A6F7FC8"/>
    <w:rsid w:val="2F262103"/>
    <w:rsid w:val="323077F9"/>
    <w:rsid w:val="336F77E0"/>
    <w:rsid w:val="37D57CB8"/>
    <w:rsid w:val="3F6C3D0E"/>
    <w:rsid w:val="3FC23E9C"/>
    <w:rsid w:val="43CF2906"/>
    <w:rsid w:val="45F72DE7"/>
    <w:rsid w:val="47C20C7F"/>
    <w:rsid w:val="4DCF3170"/>
    <w:rsid w:val="4E7E091D"/>
    <w:rsid w:val="504B6C10"/>
    <w:rsid w:val="57AD16E4"/>
    <w:rsid w:val="590446C0"/>
    <w:rsid w:val="5E1E152F"/>
    <w:rsid w:val="5F1D2815"/>
    <w:rsid w:val="5FE446A4"/>
    <w:rsid w:val="66E57114"/>
    <w:rsid w:val="6F7B6D95"/>
    <w:rsid w:val="705C36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C719D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uiPriority="9"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lsdException w:name="Normal Indent" w:qFormat="1"/>
    <w:lsdException w:name="footnote text" w:qFormat="1"/>
    <w:lsdException w:name="annotation text" w:unhideWhenUsed="1" w:qFormat="1"/>
    <w:lsdException w:name="header" w:uiPriority="99"/>
    <w:lsdException w:name="footer" w:uiPriority="99"/>
    <w:lsdException w:name="index heading" w:semiHidden="1" w:unhideWhenUsed="1"/>
    <w:lsdException w:name="caption" w:uiPriority="99" w:qFormat="1"/>
    <w:lsdException w:name="table of figures" w:semiHidden="1" w:unhideWhenUsed="1"/>
    <w:lsdException w:name="envelope address" w:semiHidden="1" w:unhideWhenUsed="1"/>
    <w:lsdException w:name="envelope return" w:semiHidden="1" w:unhideWhenUsed="1"/>
    <w:lsdException w:name="footnote reference" w:qFormat="1"/>
    <w:lsdException w:name="annotation reference" w:semiHidden="1" w:qFormat="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uiPriority="99"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qFormat="1"/>
    <w:lsdException w:name="Note Heading" w:semiHidden="1" w:unhideWhenUsed="1"/>
    <w:lsdException w:name="Body Text 2" w:semiHidden="1" w:unhideWhenUsed="1"/>
    <w:lsdException w:name="Body Text 3" w:semiHidden="1" w:unhideWhenUsed="1"/>
    <w:lsdException w:name="Body Text Indent 2" w:qFormat="1"/>
    <w:lsdException w:name="Body Text Indent 3" w:semiHidden="1" w:unhideWhenUsed="1"/>
    <w:lsdException w:name="Block Text" w:semiHidden="1" w:unhideWhenUsed="1"/>
    <w:lsdException w:name="Hyperlink" w:uiPriority="99" w:qFormat="1"/>
    <w:lsdException w:name="FollowedHyperlink" w:unhideWhenUsed="1" w:qFormat="1"/>
    <w:lsdException w:name="Strong" w:uiPriority="22" w:qFormat="1"/>
    <w:lsdException w:name="Emphasis" w:uiPriority="20" w:qFormat="1"/>
    <w:lsdException w:name="Document Map" w:semiHidden="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qFormat="1"/>
    <w:lsdException w:name="HTML Acronym" w:semiHidden="1" w:unhideWhenUsed="1"/>
    <w:lsdException w:name="HTML Address" w:semiHidden="1" w:unhideWhenUsed="1"/>
    <w:lsdException w:name="HTML Cite" w:semiHidden="1" w:unhideWhenUsed="1"/>
    <w:lsdException w:name="HTML Code" w:uiPriority="99"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emiHidden/>
    <w:qFormat/>
    <w:pPr>
      <w:widowControl w:val="0"/>
      <w:spacing w:line="360" w:lineRule="auto"/>
      <w:jc w:val="both"/>
    </w:pPr>
    <w:rPr>
      <w:rFonts w:eastAsia="仿宋_GB2312"/>
      <w:kern w:val="2"/>
      <w:sz w:val="28"/>
      <w:szCs w:val="24"/>
    </w:rPr>
  </w:style>
  <w:style w:type="paragraph" w:styleId="1">
    <w:name w:val="heading 1"/>
    <w:basedOn w:val="a"/>
    <w:next w:val="a0"/>
    <w:link w:val="10"/>
    <w:uiPriority w:val="9"/>
    <w:qFormat/>
    <w:pPr>
      <w:keepNext/>
      <w:keepLines/>
      <w:numPr>
        <w:numId w:val="1"/>
      </w:numPr>
      <w:spacing w:before="340" w:after="330" w:line="578" w:lineRule="auto"/>
      <w:outlineLvl w:val="0"/>
    </w:pPr>
    <w:rPr>
      <w:rFonts w:eastAsia="黑体"/>
      <w:b/>
      <w:bCs/>
      <w:kern w:val="44"/>
      <w:sz w:val="36"/>
      <w:szCs w:val="44"/>
    </w:rPr>
  </w:style>
  <w:style w:type="paragraph" w:styleId="2">
    <w:name w:val="heading 2"/>
    <w:basedOn w:val="a"/>
    <w:next w:val="a0"/>
    <w:link w:val="20"/>
    <w:uiPriority w:val="9"/>
    <w:qFormat/>
    <w:pPr>
      <w:keepNext/>
      <w:keepLines/>
      <w:numPr>
        <w:ilvl w:val="1"/>
        <w:numId w:val="1"/>
      </w:numPr>
      <w:spacing w:before="260" w:after="260" w:line="416" w:lineRule="auto"/>
      <w:outlineLvl w:val="1"/>
    </w:pPr>
    <w:rPr>
      <w:rFonts w:eastAsia="黑体"/>
      <w:b/>
      <w:bCs/>
      <w:sz w:val="32"/>
      <w:szCs w:val="32"/>
    </w:rPr>
  </w:style>
  <w:style w:type="paragraph" w:styleId="3">
    <w:name w:val="heading 3"/>
    <w:basedOn w:val="a"/>
    <w:next w:val="a0"/>
    <w:uiPriority w:val="9"/>
    <w:qFormat/>
    <w:pPr>
      <w:keepNext/>
      <w:keepLines/>
      <w:numPr>
        <w:ilvl w:val="2"/>
        <w:numId w:val="1"/>
      </w:numPr>
      <w:spacing w:before="260" w:after="260" w:line="416" w:lineRule="auto"/>
      <w:outlineLvl w:val="2"/>
    </w:pPr>
    <w:rPr>
      <w:b/>
      <w:bCs/>
      <w:sz w:val="30"/>
      <w:szCs w:val="32"/>
    </w:rPr>
  </w:style>
  <w:style w:type="paragraph" w:styleId="40">
    <w:name w:val="heading 4"/>
    <w:basedOn w:val="a"/>
    <w:next w:val="a0"/>
    <w:link w:val="41"/>
    <w:uiPriority w:val="9"/>
    <w:qFormat/>
    <w:pPr>
      <w:keepNext/>
      <w:keepLines/>
      <w:numPr>
        <w:ilvl w:val="3"/>
        <w:numId w:val="1"/>
      </w:numPr>
      <w:spacing w:before="280" w:after="290" w:line="376" w:lineRule="auto"/>
      <w:outlineLvl w:val="3"/>
    </w:pPr>
    <w:rPr>
      <w:rFonts w:eastAsia="黑体"/>
      <w:b/>
      <w:bCs/>
      <w:szCs w:val="28"/>
    </w:rPr>
  </w:style>
  <w:style w:type="paragraph" w:styleId="5">
    <w:name w:val="heading 5"/>
    <w:basedOn w:val="a"/>
    <w:next w:val="a0"/>
    <w:link w:val="50"/>
    <w:qFormat/>
    <w:pPr>
      <w:keepNext/>
      <w:keepLines/>
      <w:numPr>
        <w:ilvl w:val="4"/>
        <w:numId w:val="1"/>
      </w:numPr>
      <w:spacing w:before="280" w:after="290" w:line="376" w:lineRule="auto"/>
      <w:outlineLvl w:val="4"/>
    </w:pPr>
    <w:rPr>
      <w:rFonts w:eastAsia="黑体"/>
      <w:b/>
      <w:bCs/>
    </w:rPr>
  </w:style>
  <w:style w:type="paragraph" w:styleId="6">
    <w:name w:val="heading 6"/>
    <w:basedOn w:val="a"/>
    <w:next w:val="a0"/>
    <w:link w:val="60"/>
    <w:uiPriority w:val="9"/>
    <w:qFormat/>
    <w:pPr>
      <w:keepNext/>
      <w:keepLines/>
      <w:numPr>
        <w:ilvl w:val="5"/>
        <w:numId w:val="1"/>
      </w:numPr>
      <w:spacing w:before="240" w:after="64" w:line="320" w:lineRule="auto"/>
      <w:outlineLvl w:val="5"/>
    </w:pPr>
    <w:rPr>
      <w:rFonts w:ascii="Cambria" w:hAnsi="Cambria"/>
      <w:b/>
      <w:bCs/>
    </w:rPr>
  </w:style>
  <w:style w:type="paragraph" w:styleId="7">
    <w:name w:val="heading 7"/>
    <w:basedOn w:val="a"/>
    <w:next w:val="a"/>
    <w:link w:val="70"/>
    <w:unhideWhenUsed/>
    <w:qFormat/>
    <w:pPr>
      <w:keepNext/>
      <w:keepLines/>
      <w:spacing w:before="240" w:after="64" w:line="320" w:lineRule="auto"/>
      <w:ind w:left="1296" w:hanging="1296"/>
      <w:outlineLvl w:val="6"/>
    </w:pPr>
    <w:rPr>
      <w:rFonts w:ascii="Calibri" w:hAnsi="Calibri"/>
      <w:b/>
      <w:bCs/>
    </w:rPr>
  </w:style>
  <w:style w:type="paragraph" w:styleId="8">
    <w:name w:val="heading 8"/>
    <w:basedOn w:val="a"/>
    <w:next w:val="a"/>
    <w:link w:val="80"/>
    <w:unhideWhenUsed/>
    <w:qFormat/>
    <w:pPr>
      <w:keepNext/>
      <w:keepLines/>
      <w:spacing w:before="240" w:after="64" w:line="320" w:lineRule="auto"/>
      <w:ind w:left="1440" w:hanging="1440"/>
      <w:outlineLvl w:val="7"/>
    </w:pPr>
    <w:rPr>
      <w:rFonts w:ascii="Cambria" w:hAnsi="Cambria"/>
    </w:rPr>
  </w:style>
  <w:style w:type="paragraph" w:styleId="9">
    <w:name w:val="heading 9"/>
    <w:basedOn w:val="a"/>
    <w:next w:val="a"/>
    <w:link w:val="90"/>
    <w:unhideWhenUsed/>
    <w:qFormat/>
    <w:pPr>
      <w:keepNext/>
      <w:keepLines/>
      <w:spacing w:before="240" w:after="64" w:line="320" w:lineRule="auto"/>
      <w:ind w:left="1584" w:hanging="1584"/>
      <w:outlineLvl w:val="8"/>
    </w:pPr>
    <w:rPr>
      <w:rFonts w:ascii="Cambria" w:hAnsi="Cambria"/>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uiPriority w:val="99"/>
    <w:qFormat/>
    <w:pPr>
      <w:ind w:firstLineChars="200" w:firstLine="200"/>
    </w:pPr>
  </w:style>
  <w:style w:type="paragraph" w:styleId="a5">
    <w:name w:val="annotation subject"/>
    <w:basedOn w:val="a6"/>
    <w:next w:val="a6"/>
    <w:semiHidden/>
    <w:qFormat/>
    <w:rPr>
      <w:b/>
      <w:bCs/>
    </w:rPr>
  </w:style>
  <w:style w:type="paragraph" w:styleId="a6">
    <w:name w:val="annotation text"/>
    <w:basedOn w:val="a"/>
    <w:link w:val="a7"/>
    <w:unhideWhenUsed/>
    <w:qFormat/>
    <w:pPr>
      <w:jc w:val="left"/>
    </w:pPr>
  </w:style>
  <w:style w:type="paragraph" w:styleId="71">
    <w:name w:val="toc 7"/>
    <w:basedOn w:val="a"/>
    <w:next w:val="a"/>
    <w:semiHidden/>
    <w:qFormat/>
    <w:pPr>
      <w:ind w:left="1680"/>
      <w:jc w:val="left"/>
    </w:pPr>
    <w:rPr>
      <w:rFonts w:ascii="Calibri" w:hAnsi="Calibri"/>
      <w:sz w:val="18"/>
      <w:szCs w:val="18"/>
    </w:rPr>
  </w:style>
  <w:style w:type="paragraph" w:styleId="a8">
    <w:name w:val="Normal Indent"/>
    <w:basedOn w:val="a"/>
    <w:link w:val="a9"/>
    <w:qFormat/>
    <w:pPr>
      <w:ind w:firstLineChars="200" w:firstLine="420"/>
    </w:pPr>
  </w:style>
  <w:style w:type="paragraph" w:styleId="aa">
    <w:name w:val="caption"/>
    <w:basedOn w:val="a"/>
    <w:next w:val="a0"/>
    <w:link w:val="ab"/>
    <w:uiPriority w:val="99"/>
    <w:qFormat/>
    <w:pPr>
      <w:spacing w:beforeLines="50" w:before="50" w:afterLines="50" w:after="50"/>
      <w:jc w:val="center"/>
    </w:pPr>
    <w:rPr>
      <w:rFonts w:ascii="Arial" w:eastAsia="黑体" w:hAnsi="Arial" w:cs="Arial"/>
      <w:szCs w:val="20"/>
    </w:rPr>
  </w:style>
  <w:style w:type="paragraph" w:styleId="ac">
    <w:name w:val="Document Map"/>
    <w:basedOn w:val="a"/>
    <w:semiHidden/>
    <w:pPr>
      <w:shd w:val="clear" w:color="auto" w:fill="000080"/>
    </w:pPr>
    <w:rPr>
      <w:sz w:val="21"/>
    </w:rPr>
  </w:style>
  <w:style w:type="paragraph" w:styleId="ad">
    <w:name w:val="Body Text Indent"/>
    <w:basedOn w:val="a"/>
    <w:link w:val="ae"/>
    <w:pPr>
      <w:spacing w:after="120"/>
      <w:ind w:leftChars="200" w:left="420"/>
    </w:pPr>
  </w:style>
  <w:style w:type="paragraph" w:styleId="51">
    <w:name w:val="toc 5"/>
    <w:basedOn w:val="a"/>
    <w:next w:val="a"/>
    <w:semiHidden/>
    <w:qFormat/>
    <w:pPr>
      <w:ind w:left="1120"/>
      <w:jc w:val="left"/>
    </w:pPr>
    <w:rPr>
      <w:rFonts w:ascii="Calibri" w:hAnsi="Calibri"/>
      <w:sz w:val="18"/>
      <w:szCs w:val="18"/>
    </w:rPr>
  </w:style>
  <w:style w:type="paragraph" w:styleId="30">
    <w:name w:val="toc 3"/>
    <w:basedOn w:val="a"/>
    <w:next w:val="a"/>
    <w:uiPriority w:val="39"/>
    <w:pPr>
      <w:ind w:left="560"/>
      <w:jc w:val="left"/>
    </w:pPr>
    <w:rPr>
      <w:iCs/>
      <w:sz w:val="20"/>
      <w:szCs w:val="20"/>
    </w:rPr>
  </w:style>
  <w:style w:type="paragraph" w:styleId="81">
    <w:name w:val="toc 8"/>
    <w:basedOn w:val="a"/>
    <w:next w:val="a"/>
    <w:semiHidden/>
    <w:qFormat/>
    <w:pPr>
      <w:ind w:left="1960"/>
      <w:jc w:val="left"/>
    </w:pPr>
    <w:rPr>
      <w:rFonts w:ascii="Calibri" w:hAnsi="Calibri"/>
      <w:sz w:val="18"/>
      <w:szCs w:val="18"/>
    </w:rPr>
  </w:style>
  <w:style w:type="paragraph" w:styleId="af">
    <w:name w:val="Date"/>
    <w:basedOn w:val="a"/>
    <w:next w:val="a"/>
    <w:link w:val="af0"/>
    <w:pPr>
      <w:ind w:leftChars="2500" w:left="100"/>
    </w:pPr>
  </w:style>
  <w:style w:type="paragraph" w:styleId="21">
    <w:name w:val="Body Text Indent 2"/>
    <w:basedOn w:val="a"/>
    <w:link w:val="22"/>
    <w:qFormat/>
    <w:pPr>
      <w:spacing w:after="120" w:line="480" w:lineRule="auto"/>
      <w:ind w:leftChars="200" w:left="420"/>
    </w:pPr>
    <w:rPr>
      <w:sz w:val="21"/>
    </w:rPr>
  </w:style>
  <w:style w:type="paragraph" w:styleId="af1">
    <w:name w:val="Balloon Text"/>
    <w:basedOn w:val="a"/>
    <w:semiHidden/>
    <w:rPr>
      <w:sz w:val="18"/>
      <w:szCs w:val="18"/>
    </w:rPr>
  </w:style>
  <w:style w:type="paragraph" w:styleId="af2">
    <w:name w:val="footer"/>
    <w:basedOn w:val="a"/>
    <w:link w:val="af3"/>
    <w:uiPriority w:val="99"/>
    <w:pPr>
      <w:tabs>
        <w:tab w:val="center" w:pos="4153"/>
        <w:tab w:val="right" w:pos="8306"/>
      </w:tabs>
      <w:snapToGrid w:val="0"/>
      <w:spacing w:line="240" w:lineRule="auto"/>
      <w:jc w:val="left"/>
    </w:pPr>
    <w:rPr>
      <w:sz w:val="18"/>
      <w:szCs w:val="18"/>
    </w:rPr>
  </w:style>
  <w:style w:type="paragraph" w:styleId="23">
    <w:name w:val="Body Text First Indent 2"/>
    <w:basedOn w:val="ad"/>
    <w:link w:val="24"/>
    <w:qFormat/>
    <w:pPr>
      <w:spacing w:line="240" w:lineRule="auto"/>
      <w:ind w:firstLineChars="200" w:firstLine="420"/>
    </w:pPr>
    <w:rPr>
      <w:sz w:val="21"/>
    </w:rPr>
  </w:style>
  <w:style w:type="paragraph" w:styleId="af4">
    <w:name w:val="header"/>
    <w:basedOn w:val="a"/>
    <w:link w:val="af5"/>
    <w:uiPriority w:val="99"/>
    <w:pPr>
      <w:pBdr>
        <w:bottom w:val="single" w:sz="6" w:space="1" w:color="auto"/>
      </w:pBdr>
      <w:tabs>
        <w:tab w:val="center" w:pos="4153"/>
        <w:tab w:val="right" w:pos="8306"/>
      </w:tabs>
      <w:snapToGrid w:val="0"/>
      <w:spacing w:line="240" w:lineRule="auto"/>
      <w:jc w:val="center"/>
    </w:pPr>
    <w:rPr>
      <w:sz w:val="18"/>
      <w:szCs w:val="18"/>
    </w:rPr>
  </w:style>
  <w:style w:type="paragraph" w:styleId="11">
    <w:name w:val="toc 1"/>
    <w:basedOn w:val="a"/>
    <w:next w:val="a"/>
    <w:uiPriority w:val="39"/>
    <w:qFormat/>
    <w:pPr>
      <w:spacing w:before="120" w:after="120"/>
      <w:jc w:val="left"/>
    </w:pPr>
    <w:rPr>
      <w:rFonts w:eastAsia="黑体"/>
      <w:bCs/>
      <w:caps/>
      <w:szCs w:val="20"/>
    </w:rPr>
  </w:style>
  <w:style w:type="paragraph" w:styleId="42">
    <w:name w:val="toc 4"/>
    <w:basedOn w:val="a"/>
    <w:next w:val="a"/>
    <w:semiHidden/>
    <w:qFormat/>
    <w:pPr>
      <w:ind w:left="840"/>
      <w:jc w:val="left"/>
    </w:pPr>
    <w:rPr>
      <w:rFonts w:ascii="Calibri" w:hAnsi="Calibri"/>
      <w:sz w:val="18"/>
      <w:szCs w:val="18"/>
    </w:rPr>
  </w:style>
  <w:style w:type="paragraph" w:styleId="af6">
    <w:name w:val="Subtitle"/>
    <w:basedOn w:val="a"/>
    <w:next w:val="a"/>
    <w:link w:val="af7"/>
    <w:qFormat/>
    <w:pPr>
      <w:spacing w:before="240" w:after="60" w:line="312" w:lineRule="auto"/>
      <w:jc w:val="center"/>
      <w:outlineLvl w:val="1"/>
    </w:pPr>
    <w:rPr>
      <w:rFonts w:ascii="华文中宋" w:eastAsia="华文中宋" w:hAnsi="华文中宋"/>
      <w:b/>
      <w:bCs/>
      <w:kern w:val="28"/>
      <w:sz w:val="48"/>
      <w:szCs w:val="48"/>
    </w:rPr>
  </w:style>
  <w:style w:type="paragraph" w:styleId="af8">
    <w:name w:val="footnote text"/>
    <w:basedOn w:val="a"/>
    <w:link w:val="af9"/>
    <w:qFormat/>
    <w:pPr>
      <w:snapToGrid w:val="0"/>
      <w:jc w:val="left"/>
    </w:pPr>
    <w:rPr>
      <w:sz w:val="18"/>
      <w:szCs w:val="18"/>
    </w:rPr>
  </w:style>
  <w:style w:type="paragraph" w:styleId="61">
    <w:name w:val="toc 6"/>
    <w:basedOn w:val="a"/>
    <w:next w:val="a"/>
    <w:semiHidden/>
    <w:qFormat/>
    <w:pPr>
      <w:ind w:left="1400"/>
      <w:jc w:val="left"/>
    </w:pPr>
    <w:rPr>
      <w:rFonts w:ascii="Calibri" w:hAnsi="Calibri"/>
      <w:sz w:val="18"/>
      <w:szCs w:val="18"/>
    </w:rPr>
  </w:style>
  <w:style w:type="paragraph" w:styleId="25">
    <w:name w:val="toc 2"/>
    <w:basedOn w:val="a"/>
    <w:next w:val="a"/>
    <w:uiPriority w:val="39"/>
    <w:qFormat/>
    <w:pPr>
      <w:ind w:left="280"/>
      <w:jc w:val="left"/>
    </w:pPr>
    <w:rPr>
      <w:smallCaps/>
      <w:szCs w:val="20"/>
    </w:rPr>
  </w:style>
  <w:style w:type="paragraph" w:styleId="91">
    <w:name w:val="toc 9"/>
    <w:basedOn w:val="a"/>
    <w:next w:val="a"/>
    <w:semiHidden/>
    <w:pPr>
      <w:ind w:left="2240"/>
      <w:jc w:val="left"/>
    </w:pPr>
    <w:rPr>
      <w:rFonts w:ascii="Calibri" w:hAnsi="Calibri"/>
      <w:sz w:val="18"/>
      <w:szCs w:val="18"/>
    </w:rPr>
  </w:style>
  <w:style w:type="paragraph" w:styleId="afa">
    <w:name w:val="Normal (Web)"/>
    <w:basedOn w:val="a"/>
    <w:uiPriority w:val="99"/>
    <w:qFormat/>
    <w:pPr>
      <w:widowControl/>
      <w:spacing w:before="100" w:beforeAutospacing="1" w:after="100" w:afterAutospacing="1" w:line="240" w:lineRule="auto"/>
      <w:jc w:val="left"/>
    </w:pPr>
    <w:rPr>
      <w:rFonts w:ascii="宋体" w:hAnsi="宋体" w:cs="宋体"/>
      <w:kern w:val="0"/>
    </w:rPr>
  </w:style>
  <w:style w:type="paragraph" w:styleId="afb">
    <w:name w:val="Title"/>
    <w:basedOn w:val="a"/>
    <w:next w:val="a"/>
    <w:link w:val="afc"/>
    <w:qFormat/>
    <w:pPr>
      <w:widowControl/>
      <w:spacing w:before="240" w:after="60" w:line="276" w:lineRule="auto"/>
      <w:jc w:val="center"/>
      <w:outlineLvl w:val="0"/>
    </w:pPr>
    <w:rPr>
      <w:rFonts w:ascii="Cambria" w:eastAsia="华文中宋" w:hAnsi="Cambria" w:cs="Cambria"/>
      <w:b/>
      <w:bCs/>
      <w:sz w:val="72"/>
      <w:szCs w:val="72"/>
    </w:rPr>
  </w:style>
  <w:style w:type="character" w:styleId="afd">
    <w:name w:val="Strong"/>
    <w:uiPriority w:val="22"/>
    <w:qFormat/>
    <w:rPr>
      <w:b/>
      <w:bCs/>
    </w:rPr>
  </w:style>
  <w:style w:type="character" w:styleId="afe">
    <w:name w:val="page number"/>
    <w:basedOn w:val="a1"/>
    <w:qFormat/>
  </w:style>
  <w:style w:type="character" w:styleId="aff">
    <w:name w:val="FollowedHyperlink"/>
    <w:basedOn w:val="a1"/>
    <w:unhideWhenUsed/>
    <w:qFormat/>
    <w:rPr>
      <w:color w:val="954F72" w:themeColor="followedHyperlink"/>
      <w:u w:val="single"/>
    </w:rPr>
  </w:style>
  <w:style w:type="character" w:styleId="aff0">
    <w:name w:val="Emphasis"/>
    <w:uiPriority w:val="20"/>
    <w:qFormat/>
    <w:rPr>
      <w:i/>
      <w:iCs/>
    </w:rPr>
  </w:style>
  <w:style w:type="character" w:styleId="aff1">
    <w:name w:val="Hyperlink"/>
    <w:uiPriority w:val="99"/>
    <w:qFormat/>
    <w:rPr>
      <w:color w:val="0000FF"/>
      <w:u w:val="single"/>
    </w:rPr>
  </w:style>
  <w:style w:type="character" w:styleId="HTML">
    <w:name w:val="HTML Code"/>
    <w:basedOn w:val="a1"/>
    <w:uiPriority w:val="99"/>
    <w:unhideWhenUsed/>
    <w:qFormat/>
    <w:rPr>
      <w:rFonts w:ascii="宋体" w:eastAsia="宋体" w:hAnsi="宋体" w:cs="宋体"/>
      <w:sz w:val="24"/>
      <w:szCs w:val="24"/>
    </w:rPr>
  </w:style>
  <w:style w:type="character" w:styleId="aff2">
    <w:name w:val="annotation reference"/>
    <w:semiHidden/>
    <w:qFormat/>
    <w:rPr>
      <w:sz w:val="21"/>
      <w:szCs w:val="21"/>
    </w:rPr>
  </w:style>
  <w:style w:type="character" w:styleId="aff3">
    <w:name w:val="footnote reference"/>
    <w:qFormat/>
    <w:rPr>
      <w:vertAlign w:val="superscript"/>
    </w:rPr>
  </w:style>
  <w:style w:type="table" w:styleId="aff4">
    <w:name w:val="Table Grid"/>
    <w:basedOn w:val="a2"/>
    <w:uiPriority w:val="59"/>
    <w:qFormat/>
    <w:pPr>
      <w:widowControl w:val="0"/>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4">
    <w:name w:val="正文文本 字符"/>
    <w:link w:val="a0"/>
    <w:uiPriority w:val="99"/>
    <w:qFormat/>
    <w:rPr>
      <w:rFonts w:eastAsia="仿宋_GB2312"/>
      <w:kern w:val="2"/>
      <w:sz w:val="28"/>
      <w:szCs w:val="24"/>
    </w:rPr>
  </w:style>
  <w:style w:type="character" w:customStyle="1" w:styleId="a7">
    <w:name w:val="批注文字 字符"/>
    <w:link w:val="a6"/>
    <w:semiHidden/>
    <w:qFormat/>
    <w:rPr>
      <w:kern w:val="2"/>
      <w:sz w:val="28"/>
      <w:szCs w:val="24"/>
    </w:rPr>
  </w:style>
  <w:style w:type="character" w:customStyle="1" w:styleId="af5">
    <w:name w:val="页眉 字符"/>
    <w:link w:val="af4"/>
    <w:uiPriority w:val="99"/>
    <w:qFormat/>
    <w:rPr>
      <w:kern w:val="2"/>
      <w:sz w:val="18"/>
      <w:szCs w:val="18"/>
    </w:rPr>
  </w:style>
  <w:style w:type="character" w:customStyle="1" w:styleId="af3">
    <w:name w:val="页脚 字符"/>
    <w:link w:val="af2"/>
    <w:uiPriority w:val="99"/>
    <w:qFormat/>
    <w:rPr>
      <w:kern w:val="2"/>
      <w:sz w:val="18"/>
      <w:szCs w:val="18"/>
    </w:rPr>
  </w:style>
  <w:style w:type="paragraph" w:customStyle="1" w:styleId="12">
    <w:name w:val="修订1"/>
    <w:hidden/>
    <w:uiPriority w:val="99"/>
    <w:semiHidden/>
    <w:qFormat/>
    <w:rPr>
      <w:rFonts w:eastAsia="仿宋_GB2312"/>
      <w:kern w:val="2"/>
      <w:sz w:val="28"/>
      <w:szCs w:val="24"/>
    </w:rPr>
  </w:style>
  <w:style w:type="character" w:customStyle="1" w:styleId="60">
    <w:name w:val="标题 6 字符"/>
    <w:link w:val="6"/>
    <w:qFormat/>
    <w:rPr>
      <w:rFonts w:ascii="Cambria" w:hAnsi="Cambria"/>
      <w:b/>
      <w:bCs/>
    </w:rPr>
  </w:style>
  <w:style w:type="paragraph" w:customStyle="1" w:styleId="12111ALTZPI2">
    <w:name w:val="样式 正文缩进正文（首行缩进两字）四号四号1四号2四号11特点正文非缩进段1ALT+ZPI正文文字首行缩进...2"/>
    <w:basedOn w:val="a8"/>
    <w:qFormat/>
    <w:pPr>
      <w:spacing w:beforeLines="50" w:before="50" w:line="360" w:lineRule="exact"/>
      <w:ind w:firstLine="200"/>
    </w:pPr>
    <w:rPr>
      <w:rFonts w:ascii="宋体" w:cs="宋体"/>
      <w:bCs/>
      <w:kern w:val="0"/>
      <w:szCs w:val="20"/>
    </w:rPr>
  </w:style>
  <w:style w:type="character" w:customStyle="1" w:styleId="41">
    <w:name w:val="标题 4 字符"/>
    <w:link w:val="40"/>
    <w:qFormat/>
    <w:rPr>
      <w:rFonts w:eastAsia="黑体"/>
      <w:b/>
      <w:bCs/>
      <w:szCs w:val="28"/>
    </w:rPr>
  </w:style>
  <w:style w:type="paragraph" w:customStyle="1" w:styleId="aff5">
    <w:name w:val="完善更新正文"/>
    <w:basedOn w:val="a"/>
    <w:qFormat/>
    <w:pPr>
      <w:snapToGrid w:val="0"/>
      <w:spacing w:beforeLines="50" w:before="50" w:line="300" w:lineRule="auto"/>
      <w:ind w:firstLineChars="200" w:firstLine="200"/>
      <w:jc w:val="left"/>
    </w:pPr>
    <w:rPr>
      <w:rFonts w:ascii="宋体" w:hAnsi="宋体"/>
      <w:bCs/>
      <w:iCs/>
      <w:color w:val="000000"/>
      <w:szCs w:val="28"/>
    </w:rPr>
  </w:style>
  <w:style w:type="character" w:customStyle="1" w:styleId="50">
    <w:name w:val="标题 5 字符"/>
    <w:link w:val="5"/>
    <w:qFormat/>
    <w:rPr>
      <w:rFonts w:eastAsia="黑体"/>
      <w:b/>
      <w:bCs/>
    </w:rPr>
  </w:style>
  <w:style w:type="character" w:customStyle="1" w:styleId="a9">
    <w:name w:val="正文缩进 字符"/>
    <w:link w:val="a8"/>
    <w:qFormat/>
    <w:rPr>
      <w:kern w:val="2"/>
      <w:sz w:val="28"/>
      <w:szCs w:val="24"/>
    </w:rPr>
  </w:style>
  <w:style w:type="paragraph" w:customStyle="1" w:styleId="31">
    <w:name w:val="自定义标题3"/>
    <w:basedOn w:val="3"/>
    <w:next w:val="a"/>
    <w:link w:val="3Char"/>
    <w:qFormat/>
    <w:pPr>
      <w:numPr>
        <w:ilvl w:val="0"/>
        <w:numId w:val="0"/>
      </w:numPr>
      <w:spacing w:before="0" w:after="0" w:line="360" w:lineRule="auto"/>
      <w:ind w:rightChars="100" w:right="210"/>
    </w:pPr>
    <w:rPr>
      <w:color w:val="000000"/>
      <w:sz w:val="32"/>
    </w:rPr>
  </w:style>
  <w:style w:type="character" w:customStyle="1" w:styleId="3Char">
    <w:name w:val="自定义标题3 Char"/>
    <w:link w:val="31"/>
    <w:qFormat/>
    <w:rPr>
      <w:b/>
      <w:bCs/>
      <w:color w:val="000000"/>
      <w:kern w:val="2"/>
      <w:sz w:val="32"/>
      <w:szCs w:val="32"/>
    </w:rPr>
  </w:style>
  <w:style w:type="paragraph" w:customStyle="1" w:styleId="Char">
    <w:name w:val="Char"/>
    <w:basedOn w:val="a"/>
    <w:qFormat/>
    <w:pPr>
      <w:spacing w:beforeLines="50" w:before="50" w:afterLines="50" w:after="50" w:line="460" w:lineRule="exact"/>
      <w:ind w:left="1049" w:hanging="692"/>
    </w:pPr>
  </w:style>
  <w:style w:type="character" w:customStyle="1" w:styleId="ae">
    <w:name w:val="正文文本缩进 字符"/>
    <w:link w:val="ad"/>
    <w:qFormat/>
    <w:rPr>
      <w:kern w:val="2"/>
      <w:sz w:val="28"/>
      <w:szCs w:val="24"/>
    </w:rPr>
  </w:style>
  <w:style w:type="character" w:customStyle="1" w:styleId="24">
    <w:name w:val="正文首行缩进 2 字符"/>
    <w:link w:val="23"/>
    <w:qFormat/>
    <w:rPr>
      <w:kern w:val="2"/>
      <w:sz w:val="21"/>
      <w:szCs w:val="24"/>
    </w:rPr>
  </w:style>
  <w:style w:type="paragraph" w:customStyle="1" w:styleId="aff6">
    <w:name w:val="正文段落"/>
    <w:basedOn w:val="a"/>
    <w:link w:val="Char0"/>
    <w:qFormat/>
    <w:pPr>
      <w:spacing w:line="240" w:lineRule="auto"/>
      <w:ind w:firstLineChars="200" w:firstLine="560"/>
    </w:pPr>
    <w:rPr>
      <w:rFonts w:ascii="宋体" w:hAnsi="宋体"/>
      <w:szCs w:val="20"/>
    </w:rPr>
  </w:style>
  <w:style w:type="character" w:customStyle="1" w:styleId="Char0">
    <w:name w:val="正文段落 Char"/>
    <w:link w:val="aff6"/>
    <w:qFormat/>
    <w:rPr>
      <w:rFonts w:ascii="宋体" w:hAnsi="宋体"/>
      <w:kern w:val="2"/>
      <w:sz w:val="28"/>
    </w:rPr>
  </w:style>
  <w:style w:type="character" w:customStyle="1" w:styleId="af9">
    <w:name w:val="脚注文本 字符"/>
    <w:link w:val="af8"/>
    <w:qFormat/>
    <w:rPr>
      <w:kern w:val="2"/>
      <w:sz w:val="18"/>
      <w:szCs w:val="18"/>
    </w:rPr>
  </w:style>
  <w:style w:type="paragraph" w:customStyle="1" w:styleId="13">
    <w:name w:val="列出段落1"/>
    <w:basedOn w:val="a"/>
    <w:uiPriority w:val="34"/>
    <w:qFormat/>
    <w:pPr>
      <w:widowControl/>
      <w:spacing w:line="240" w:lineRule="auto"/>
      <w:ind w:firstLineChars="200" w:firstLine="420"/>
      <w:jc w:val="left"/>
    </w:pPr>
    <w:rPr>
      <w:rFonts w:ascii="Calibri" w:hAnsi="Calibri"/>
      <w:kern w:val="0"/>
      <w:lang w:eastAsia="en-US" w:bidi="en-US"/>
    </w:rPr>
  </w:style>
  <w:style w:type="paragraph" w:customStyle="1" w:styleId="aff7">
    <w:name w:val="标书的正文"/>
    <w:basedOn w:val="a"/>
    <w:qFormat/>
    <w:pPr>
      <w:ind w:firstLine="482"/>
      <w:jc w:val="left"/>
    </w:pPr>
    <w:rPr>
      <w:rFonts w:ascii="宋体" w:hAnsi="宋体"/>
      <w:kern w:val="3"/>
      <w:szCs w:val="20"/>
    </w:rPr>
  </w:style>
  <w:style w:type="character" w:customStyle="1" w:styleId="ab">
    <w:name w:val="题注 字符"/>
    <w:link w:val="aa"/>
    <w:qFormat/>
    <w:rPr>
      <w:rFonts w:ascii="Arial" w:eastAsia="黑体" w:hAnsi="Arial" w:cs="Arial"/>
      <w:kern w:val="2"/>
      <w:sz w:val="24"/>
    </w:rPr>
  </w:style>
  <w:style w:type="paragraph" w:customStyle="1" w:styleId="4">
    <w:name w:val="自定义标题4"/>
    <w:basedOn w:val="40"/>
    <w:next w:val="a"/>
    <w:qFormat/>
    <w:pPr>
      <w:numPr>
        <w:numId w:val="2"/>
      </w:numPr>
      <w:tabs>
        <w:tab w:val="left" w:pos="630"/>
      </w:tabs>
      <w:spacing w:line="377" w:lineRule="auto"/>
    </w:pPr>
    <w:rPr>
      <w:rFonts w:ascii="Arial" w:hAnsi="Arial"/>
      <w:color w:val="000000"/>
    </w:rPr>
  </w:style>
  <w:style w:type="paragraph" w:customStyle="1" w:styleId="my">
    <w:name w:val="my正文"/>
    <w:basedOn w:val="a"/>
    <w:link w:val="myChar"/>
    <w:qFormat/>
    <w:pPr>
      <w:ind w:firstLineChars="200" w:firstLine="480"/>
    </w:pPr>
  </w:style>
  <w:style w:type="character" w:customStyle="1" w:styleId="myChar">
    <w:name w:val="my正文 Char"/>
    <w:link w:val="my"/>
    <w:qFormat/>
    <w:rPr>
      <w:kern w:val="2"/>
      <w:sz w:val="24"/>
      <w:szCs w:val="24"/>
    </w:rPr>
  </w:style>
  <w:style w:type="paragraph" w:customStyle="1" w:styleId="sj">
    <w:name w:val="sj正文"/>
    <w:basedOn w:val="a"/>
    <w:next w:val="a"/>
    <w:qFormat/>
    <w:pPr>
      <w:ind w:firstLine="482"/>
    </w:pPr>
    <w:rPr>
      <w:rFonts w:ascii="宋体" w:hAnsi="宋体"/>
    </w:rPr>
  </w:style>
  <w:style w:type="paragraph" w:customStyle="1" w:styleId="Normal2">
    <w:name w:val="Normal2"/>
    <w:basedOn w:val="a"/>
    <w:qFormat/>
    <w:pPr>
      <w:widowControl/>
      <w:autoSpaceDE w:val="0"/>
      <w:autoSpaceDN w:val="0"/>
      <w:adjustRightInd w:val="0"/>
      <w:ind w:firstLineChars="200" w:firstLine="480"/>
    </w:pPr>
    <w:rPr>
      <w:rFonts w:ascii="宋体"/>
      <w:color w:val="000000"/>
      <w:kern w:val="0"/>
      <w:szCs w:val="20"/>
    </w:rPr>
  </w:style>
  <w:style w:type="paragraph" w:customStyle="1" w:styleId="aff8">
    <w:name w:val="文档正文"/>
    <w:basedOn w:val="a"/>
    <w:qFormat/>
    <w:pPr>
      <w:adjustRightInd w:val="0"/>
      <w:spacing w:line="480" w:lineRule="atLeast"/>
      <w:ind w:firstLine="480"/>
      <w:textAlignment w:val="baseline"/>
    </w:pPr>
    <w:rPr>
      <w:rFonts w:ascii="宋体" w:hAnsi="Arial"/>
      <w:kern w:val="0"/>
      <w:szCs w:val="20"/>
    </w:rPr>
  </w:style>
  <w:style w:type="paragraph" w:customStyle="1" w:styleId="SZF">
    <w:name w:val="SZF项目正文"/>
    <w:basedOn w:val="a"/>
    <w:qFormat/>
    <w:pPr>
      <w:spacing w:line="300" w:lineRule="auto"/>
      <w:ind w:firstLineChars="200" w:firstLine="480"/>
    </w:pPr>
    <w:rPr>
      <w:rFonts w:ascii="宋体" w:hAnsi="宋体"/>
      <w:szCs w:val="20"/>
    </w:rPr>
  </w:style>
  <w:style w:type="paragraph" w:customStyle="1" w:styleId="66">
    <w:name w:val="样式 段前: 6 磅 段后: 6 磅"/>
    <w:basedOn w:val="a"/>
    <w:qFormat/>
    <w:pPr>
      <w:ind w:firstLineChars="200" w:firstLine="200"/>
    </w:pPr>
    <w:rPr>
      <w:rFonts w:cs="宋体"/>
      <w:szCs w:val="20"/>
    </w:rPr>
  </w:style>
  <w:style w:type="paragraph" w:customStyle="1" w:styleId="aff9">
    <w:name w:val="样式 表格标题"/>
    <w:basedOn w:val="a"/>
    <w:qFormat/>
    <w:pPr>
      <w:spacing w:before="156" w:after="156" w:line="288" w:lineRule="auto"/>
      <w:ind w:right="-108"/>
      <w:jc w:val="center"/>
    </w:pPr>
    <w:rPr>
      <w:rFonts w:ascii="仿宋_GB2312" w:cs="宋体"/>
      <w:bCs/>
      <w:sz w:val="21"/>
      <w:szCs w:val="20"/>
    </w:rPr>
  </w:style>
  <w:style w:type="character" w:customStyle="1" w:styleId="22">
    <w:name w:val="正文文本缩进 2 字符"/>
    <w:link w:val="21"/>
    <w:qFormat/>
    <w:rPr>
      <w:kern w:val="2"/>
      <w:sz w:val="21"/>
      <w:szCs w:val="24"/>
    </w:rPr>
  </w:style>
  <w:style w:type="character" w:customStyle="1" w:styleId="afc">
    <w:name w:val="标题 字符"/>
    <w:link w:val="afb"/>
    <w:uiPriority w:val="99"/>
    <w:qFormat/>
    <w:rPr>
      <w:rFonts w:ascii="Cambria" w:eastAsia="华文中宋" w:hAnsi="Cambria" w:cs="Cambria"/>
      <w:b/>
      <w:bCs/>
      <w:kern w:val="2"/>
      <w:sz w:val="72"/>
      <w:szCs w:val="72"/>
    </w:rPr>
  </w:style>
  <w:style w:type="paragraph" w:customStyle="1" w:styleId="affa">
    <w:name w:val="标准正文"/>
    <w:basedOn w:val="ad"/>
    <w:qFormat/>
    <w:pPr>
      <w:spacing w:before="60" w:after="60"/>
      <w:ind w:leftChars="0" w:left="0" w:firstLine="482"/>
    </w:pPr>
    <w:rPr>
      <w:rFonts w:ascii="Arial" w:hAnsi="Arial" w:cs="Arial"/>
      <w:bCs/>
      <w:kern w:val="0"/>
      <w:szCs w:val="20"/>
    </w:rPr>
  </w:style>
  <w:style w:type="paragraph" w:customStyle="1" w:styleId="26">
    <w:name w:val="首行缩进:2字符"/>
    <w:basedOn w:val="a"/>
    <w:qFormat/>
    <w:pPr>
      <w:ind w:firstLineChars="200" w:firstLine="200"/>
    </w:pPr>
    <w:rPr>
      <w:rFonts w:cs="宋体"/>
      <w:szCs w:val="20"/>
    </w:rPr>
  </w:style>
  <w:style w:type="character" w:customStyle="1" w:styleId="new">
    <w:name w:val="new"/>
    <w:qFormat/>
  </w:style>
  <w:style w:type="character" w:customStyle="1" w:styleId="14">
    <w:name w:val="题注1"/>
    <w:qFormat/>
  </w:style>
  <w:style w:type="paragraph" w:customStyle="1" w:styleId="contentsmall">
    <w:name w:val="contentsmall"/>
    <w:basedOn w:val="a"/>
    <w:qFormat/>
    <w:pPr>
      <w:widowControl/>
      <w:spacing w:before="100" w:beforeAutospacing="1" w:after="100" w:afterAutospacing="1" w:line="240" w:lineRule="auto"/>
      <w:jc w:val="left"/>
    </w:pPr>
    <w:rPr>
      <w:rFonts w:ascii="宋体" w:hAnsi="宋体" w:cs="宋体"/>
      <w:kern w:val="0"/>
    </w:rPr>
  </w:style>
  <w:style w:type="character" w:customStyle="1" w:styleId="ausubtitle">
    <w:name w:val="au_subtitle"/>
    <w:qFormat/>
  </w:style>
  <w:style w:type="character" w:customStyle="1" w:styleId="editor">
    <w:name w:val="editor"/>
    <w:qFormat/>
  </w:style>
  <w:style w:type="character" w:customStyle="1" w:styleId="pdf">
    <w:name w:val="pdf"/>
    <w:qFormat/>
  </w:style>
  <w:style w:type="paragraph" w:customStyle="1" w:styleId="z-1">
    <w:name w:val="z-窗体顶端1"/>
    <w:basedOn w:val="a"/>
    <w:next w:val="a"/>
    <w:link w:val="z-Char"/>
    <w:uiPriority w:val="99"/>
    <w:unhideWhenUsed/>
    <w:qFormat/>
    <w:pPr>
      <w:widowControl/>
      <w:pBdr>
        <w:bottom w:val="single" w:sz="6" w:space="1" w:color="auto"/>
      </w:pBdr>
      <w:spacing w:line="240" w:lineRule="auto"/>
      <w:jc w:val="center"/>
    </w:pPr>
    <w:rPr>
      <w:rFonts w:ascii="Arial" w:hAnsi="Arial" w:cs="Arial"/>
      <w:vanish/>
      <w:kern w:val="0"/>
      <w:sz w:val="16"/>
      <w:szCs w:val="16"/>
    </w:rPr>
  </w:style>
  <w:style w:type="character" w:customStyle="1" w:styleId="z-Char">
    <w:name w:val="z-窗体顶端 Char"/>
    <w:link w:val="z-1"/>
    <w:uiPriority w:val="99"/>
    <w:qFormat/>
    <w:rPr>
      <w:rFonts w:ascii="Arial" w:hAnsi="Arial" w:cs="Arial"/>
      <w:vanish/>
      <w:sz w:val="16"/>
      <w:szCs w:val="16"/>
    </w:rPr>
  </w:style>
  <w:style w:type="paragraph" w:customStyle="1" w:styleId="z-10">
    <w:name w:val="z-窗体底端1"/>
    <w:basedOn w:val="a"/>
    <w:next w:val="a"/>
    <w:link w:val="z-Char0"/>
    <w:uiPriority w:val="99"/>
    <w:unhideWhenUsed/>
    <w:qFormat/>
    <w:pPr>
      <w:widowControl/>
      <w:pBdr>
        <w:top w:val="single" w:sz="6" w:space="1" w:color="auto"/>
      </w:pBdr>
      <w:spacing w:line="240" w:lineRule="auto"/>
      <w:jc w:val="center"/>
    </w:pPr>
    <w:rPr>
      <w:rFonts w:ascii="Arial" w:hAnsi="Arial" w:cs="Arial"/>
      <w:vanish/>
      <w:kern w:val="0"/>
      <w:sz w:val="16"/>
      <w:szCs w:val="16"/>
    </w:rPr>
  </w:style>
  <w:style w:type="character" w:customStyle="1" w:styleId="z-Char0">
    <w:name w:val="z-窗体底端 Char"/>
    <w:link w:val="z-10"/>
    <w:uiPriority w:val="99"/>
    <w:qFormat/>
    <w:rPr>
      <w:rFonts w:ascii="Arial" w:hAnsi="Arial" w:cs="Arial"/>
      <w:vanish/>
      <w:sz w:val="16"/>
      <w:szCs w:val="16"/>
    </w:rPr>
  </w:style>
  <w:style w:type="character" w:customStyle="1" w:styleId="af7">
    <w:name w:val="副标题 字符"/>
    <w:link w:val="af6"/>
    <w:qFormat/>
    <w:rPr>
      <w:rFonts w:ascii="华文中宋" w:eastAsia="华文中宋" w:hAnsi="华文中宋" w:cs="Times New Roman"/>
      <w:b/>
      <w:bCs/>
      <w:kern w:val="28"/>
      <w:sz w:val="48"/>
      <w:szCs w:val="48"/>
    </w:rPr>
  </w:style>
  <w:style w:type="character" w:customStyle="1" w:styleId="70">
    <w:name w:val="标题 7 字符"/>
    <w:link w:val="7"/>
    <w:uiPriority w:val="9"/>
    <w:semiHidden/>
    <w:qFormat/>
    <w:rPr>
      <w:rFonts w:ascii="Calibri" w:hAnsi="Calibri"/>
      <w:b/>
      <w:bCs/>
      <w:kern w:val="2"/>
      <w:sz w:val="24"/>
      <w:szCs w:val="24"/>
    </w:rPr>
  </w:style>
  <w:style w:type="character" w:customStyle="1" w:styleId="80">
    <w:name w:val="标题 8 字符"/>
    <w:link w:val="8"/>
    <w:uiPriority w:val="9"/>
    <w:semiHidden/>
    <w:qFormat/>
    <w:rPr>
      <w:rFonts w:ascii="Cambria" w:hAnsi="Cambria"/>
      <w:kern w:val="2"/>
      <w:sz w:val="24"/>
      <w:szCs w:val="24"/>
    </w:rPr>
  </w:style>
  <w:style w:type="character" w:customStyle="1" w:styleId="90">
    <w:name w:val="标题 9 字符"/>
    <w:link w:val="9"/>
    <w:uiPriority w:val="9"/>
    <w:semiHidden/>
    <w:qFormat/>
    <w:rPr>
      <w:rFonts w:ascii="Cambria" w:hAnsi="Cambria"/>
      <w:kern w:val="2"/>
      <w:sz w:val="21"/>
      <w:szCs w:val="21"/>
    </w:rPr>
  </w:style>
  <w:style w:type="character" w:customStyle="1" w:styleId="hps">
    <w:name w:val="hps"/>
  </w:style>
  <w:style w:type="character" w:customStyle="1" w:styleId="longtext">
    <w:name w:val="long_text"/>
    <w:qFormat/>
  </w:style>
  <w:style w:type="character" w:customStyle="1" w:styleId="content">
    <w:name w:val="content"/>
    <w:qFormat/>
  </w:style>
  <w:style w:type="character" w:customStyle="1" w:styleId="apple-style-span">
    <w:name w:val="apple-style-span"/>
  </w:style>
  <w:style w:type="character" w:customStyle="1" w:styleId="apple-tab-span">
    <w:name w:val="apple-tab-span"/>
  </w:style>
  <w:style w:type="character" w:customStyle="1" w:styleId="af0">
    <w:name w:val="日期 字符"/>
    <w:link w:val="af"/>
    <w:rPr>
      <w:kern w:val="2"/>
      <w:sz w:val="28"/>
      <w:szCs w:val="24"/>
    </w:rPr>
  </w:style>
  <w:style w:type="paragraph" w:customStyle="1" w:styleId="TOC1">
    <w:name w:val="TOC 标题1"/>
    <w:basedOn w:val="1"/>
    <w:next w:val="a"/>
    <w:uiPriority w:val="39"/>
    <w:unhideWhenUsed/>
    <w:qFormat/>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10">
    <w:name w:val="标题 1 字符"/>
    <w:basedOn w:val="a1"/>
    <w:link w:val="1"/>
    <w:uiPriority w:val="9"/>
    <w:rPr>
      <w:rFonts w:eastAsia="黑体"/>
      <w:b/>
      <w:bCs/>
      <w:kern w:val="44"/>
      <w:sz w:val="36"/>
      <w:szCs w:val="44"/>
    </w:rPr>
  </w:style>
  <w:style w:type="character" w:customStyle="1" w:styleId="20">
    <w:name w:val="标题 2 字符"/>
    <w:basedOn w:val="a1"/>
    <w:link w:val="2"/>
    <w:uiPriority w:val="9"/>
    <w:rPr>
      <w:rFonts w:eastAsia="黑体"/>
      <w:b/>
      <w:bCs/>
      <w:sz w:val="32"/>
      <w:szCs w:val="32"/>
    </w:rPr>
  </w:style>
  <w:style w:type="character" w:customStyle="1" w:styleId="apple-converted-space">
    <w:name w:val="apple-converted-space"/>
    <w:basedOn w:val="a1"/>
  </w:style>
  <w:style w:type="character" w:customStyle="1" w:styleId="usertext">
    <w:name w:val="usertext"/>
    <w:basedOn w:val="a1"/>
  </w:style>
  <w:style w:type="character" w:customStyle="1" w:styleId="uicontrol">
    <w:name w:val="uicontrol"/>
    <w:basedOn w:val="a1"/>
  </w:style>
  <w:style w:type="character" w:customStyle="1" w:styleId="greaterthan">
    <w:name w:val="greaterthan"/>
    <w:basedOn w:val="a1"/>
  </w:style>
  <w:style w:type="character" w:customStyle="1" w:styleId="wintitle">
    <w:name w:val="wintitle"/>
    <w:basedOn w:val="a1"/>
  </w:style>
  <w:style w:type="character" w:customStyle="1" w:styleId="15">
    <w:name w:val="提到1"/>
    <w:basedOn w:val="a1"/>
    <w:uiPriority w:val="99"/>
    <w:unhideWhenUsed/>
    <w:rPr>
      <w:color w:val="2B579A"/>
      <w:shd w:val="clear" w:color="auto" w:fill="E6E6E6"/>
    </w:rPr>
  </w:style>
  <w:style w:type="paragraph" w:customStyle="1" w:styleId="msolistparagraph0">
    <w:name w:val="msolistparagraph"/>
    <w:basedOn w:val="a"/>
    <w:pPr>
      <w:ind w:firstLineChars="200" w:firstLine="420"/>
    </w:pPr>
    <w:rPr>
      <w:rFonts w:ascii="等线" w:eastAsia="等线" w:hAnsi="等线" w:hint="eastAsia"/>
      <w:sz w:val="21"/>
      <w:szCs w:val="22"/>
    </w:rPr>
  </w:style>
  <w:style w:type="paragraph" w:styleId="affb">
    <w:name w:val="List Paragraph"/>
    <w:basedOn w:val="a"/>
    <w:uiPriority w:val="34"/>
    <w:qFormat/>
    <w:pPr>
      <w:widowControl/>
      <w:spacing w:line="240" w:lineRule="auto"/>
      <w:ind w:firstLineChars="200" w:firstLine="420"/>
      <w:jc w:val="left"/>
    </w:pPr>
    <w:rPr>
      <w:rFonts w:ascii="Calibri" w:hAnsi="Calibri"/>
      <w:kern w:val="0"/>
      <w:lang w:eastAsia="en-US" w:bidi="en-US"/>
    </w:rPr>
  </w:style>
  <w:style w:type="paragraph" w:styleId="affc">
    <w:name w:val="Revision"/>
    <w:hidden/>
    <w:uiPriority w:val="99"/>
    <w:semiHidden/>
    <w:rsid w:val="00236887"/>
    <w:rPr>
      <w:rFonts w:eastAsia="仿宋_GB2312"/>
      <w:kern w:val="2"/>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2166637">
      <w:bodyDiv w:val="1"/>
      <w:marLeft w:val="0"/>
      <w:marRight w:val="0"/>
      <w:marTop w:val="0"/>
      <w:marBottom w:val="0"/>
      <w:divBdr>
        <w:top w:val="none" w:sz="0" w:space="0" w:color="auto"/>
        <w:left w:val="none" w:sz="0" w:space="0" w:color="auto"/>
        <w:bottom w:val="none" w:sz="0" w:space="0" w:color="auto"/>
        <w:right w:val="none" w:sz="0" w:space="0" w:color="auto"/>
      </w:divBdr>
      <w:divsChild>
        <w:div w:id="40214764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hyperlink" Target="http://tomcat.apache.org/" TargetMode="External"/><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oracle.com/technetwork/java/javase/downloads/jdk8-downloads-2133151.html" TargetMode="External"/><Relationship Id="rId24" Type="http://schemas.openxmlformats.org/officeDocument/2006/relationships/hyperlink" Target="http://localhost:8080/geomap/"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2013&#24180;&#24037;&#20316;\9-&#20113;\3-&#20351;&#29992;&#25351;&#21335;\&#38468;&#20214;0-PTM&#25216;&#26415;&#25991;&#26723;&#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FBA1F68-B7F4-4616-B464-5125B6135D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附件0-PTM技术文档模板.dotx</Template>
  <TotalTime>31</TotalTime>
  <Pages>11</Pages>
  <Words>389</Words>
  <Characters>2221</Characters>
  <Application>Microsoft Office Word</Application>
  <DocSecurity>0</DocSecurity>
  <Lines>18</Lines>
  <Paragraphs>5</Paragraphs>
  <ScaleCrop>false</ScaleCrop>
  <Manager>行业技术部</Manager>
  <Company>ESRI中国（北京）有限公司</Company>
  <LinksUpToDate>false</LinksUpToDate>
  <CharactersWithSpaces>2605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系统模板</dc:title>
  <dc:creator>liucy</dc:creator>
  <cp:lastModifiedBy>admin</cp:lastModifiedBy>
  <cp:revision>552</cp:revision>
  <cp:lastPrinted>2016-09-29T03:08:00Z</cp:lastPrinted>
  <dcterms:created xsi:type="dcterms:W3CDTF">2016-12-21T10:29:00Z</dcterms:created>
  <dcterms:modified xsi:type="dcterms:W3CDTF">2018-11-22T09:11:00Z</dcterms:modified>
  <cp:category>技术方案</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2052-11.1.0.7983</vt:lpwstr>
  </property>
</Properties>
</file>